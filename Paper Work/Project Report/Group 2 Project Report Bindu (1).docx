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FF3254">
      <w:pPr>
        <w:spacing w:line="276" w:lineRule="auto"/>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0A2B7C" w:rsidRDefault="000A2B7C"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A2B7C" w:rsidRDefault="000A2B7C"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A2B7C" w:rsidRPr="00570475" w:rsidRDefault="000A2B7C"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0A2B7C" w:rsidRDefault="000A2B7C"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A2B7C" w:rsidRDefault="000A2B7C"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A2B7C" w:rsidRPr="00570475" w:rsidRDefault="000A2B7C"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0A2B7C" w:rsidRDefault="000A2B7C">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0A2B7C" w:rsidRDefault="000A2B7C">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0A2B7C" w:rsidRPr="00D07A38" w:rsidRDefault="000A2B7C"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0A2B7C" w:rsidRDefault="000A2B7C">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0A2B7C" w:rsidRDefault="000A2B7C">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0A2B7C" w:rsidRPr="00D07A38" w:rsidRDefault="000A2B7C"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1F3C3B89" w:rsidR="000A2B7C" w:rsidRDefault="000A2B7C">
                                <w:pPr>
                                  <w:pStyle w:val="Subtitle"/>
                                </w:pPr>
                                <w:r>
                                  <w:t xml:space="preserve">Version </w:t>
                                </w:r>
                                <w:sdt>
                                  <w:sdtPr>
                                    <w:id w:val="725191026"/>
                                  </w:sdtPr>
                                  <w:sdtContent>
                                    <w:r>
                                      <w:t>1.3</w:t>
                                    </w:r>
                                  </w:sdtContent>
                                </w:sdt>
                              </w:p>
                              <w:sdt>
                                <w:sdtPr>
                                  <w:alias w:val="Date"/>
                                  <w:tag w:val=""/>
                                  <w:id w:val="1001242125"/>
                                  <w:dataBinding w:prefixMappings="xmlns:ns0='http://schemas.microsoft.com/office/2006/coverPageProps' " w:xpath="/ns0:CoverPageProperties[1]/ns0:PublishDate[1]" w:storeItemID="{55AF091B-3C7A-41E3-B477-F2FDAA23CFDA}"/>
                                  <w:date w:fullDate="2019-01-08T00:00:00Z">
                                    <w:dateFormat w:val="MMMM d, yyyy"/>
                                    <w:lid w:val="en-US"/>
                                    <w:storeMappedDataAs w:val="dateTime"/>
                                    <w:calendar w:val="gregorian"/>
                                  </w:date>
                                </w:sdtPr>
                                <w:sdtContent>
                                  <w:p w14:paraId="3C4F39A3" w14:textId="7934F00E" w:rsidR="000A2B7C" w:rsidRDefault="000A2B7C">
                                    <w:pPr>
                                      <w:pStyle w:val="Subtitle"/>
                                    </w:pPr>
                                    <w:r>
                                      <w:t>January 8,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1F3C3B89" w:rsidR="000A2B7C" w:rsidRDefault="000A2B7C">
                          <w:pPr>
                            <w:pStyle w:val="Subtitle"/>
                          </w:pPr>
                          <w:r>
                            <w:t xml:space="preserve">Version </w:t>
                          </w:r>
                          <w:sdt>
                            <w:sdtPr>
                              <w:id w:val="725191026"/>
                            </w:sdtPr>
                            <w:sdtContent>
                              <w:r>
                                <w:t>1.3</w:t>
                              </w:r>
                            </w:sdtContent>
                          </w:sdt>
                        </w:p>
                        <w:sdt>
                          <w:sdtPr>
                            <w:alias w:val="Date"/>
                            <w:tag w:val=""/>
                            <w:id w:val="1001242125"/>
                            <w:dataBinding w:prefixMappings="xmlns:ns0='http://schemas.microsoft.com/office/2006/coverPageProps' " w:xpath="/ns0:CoverPageProperties[1]/ns0:PublishDate[1]" w:storeItemID="{55AF091B-3C7A-41E3-B477-F2FDAA23CFDA}"/>
                            <w:date w:fullDate="2019-01-08T00:00:00Z">
                              <w:dateFormat w:val="MMMM d, yyyy"/>
                              <w:lid w:val="en-US"/>
                              <w:storeMappedDataAs w:val="dateTime"/>
                              <w:calendar w:val="gregorian"/>
                            </w:date>
                          </w:sdtPr>
                          <w:sdtContent>
                            <w:p w14:paraId="3C4F39A3" w14:textId="7934F00E" w:rsidR="000A2B7C" w:rsidRDefault="000A2B7C">
                              <w:pPr>
                                <w:pStyle w:val="Subtitle"/>
                              </w:pPr>
                              <w:r>
                                <w:t>January 8,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3AF4959" w14:textId="76AEDFFE" w:rsidR="00C3561F" w:rsidRPr="00C3561F" w:rsidRDefault="00EE5908">
          <w:pPr>
            <w:pStyle w:val="TOC1"/>
            <w:tabs>
              <w:tab w:val="right" w:leader="dot" w:pos="9350"/>
            </w:tabs>
            <w:rPr>
              <w:rFonts w:asciiTheme="minorHAnsi" w:eastAsiaTheme="minorEastAsia" w:hAnsiTheme="minorHAnsi" w:cstheme="minorBidi"/>
              <w:noProof/>
              <w:sz w:val="22"/>
              <w:lang w:val="en-AU" w:eastAsia="en-AU"/>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71297" w:history="1">
            <w:r w:rsidR="00C3561F" w:rsidRPr="00C3561F">
              <w:rPr>
                <w:rStyle w:val="Hyperlink"/>
                <w:rFonts w:asciiTheme="minorHAnsi" w:hAnsiTheme="minorHAnsi"/>
                <w:noProof/>
                <w:sz w:val="22"/>
                <w:lang w:val="en-AU"/>
              </w:rPr>
              <w:t>Management Summary</w:t>
            </w:r>
            <w:bookmarkStart w:id="0" w:name="_GoBack"/>
            <w:bookmarkEnd w:id="0"/>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w:t>
            </w:r>
            <w:r w:rsidR="00C3561F" w:rsidRPr="00C3561F">
              <w:rPr>
                <w:rFonts w:asciiTheme="minorHAnsi" w:hAnsiTheme="minorHAnsi"/>
                <w:noProof/>
                <w:webHidden/>
                <w:sz w:val="22"/>
              </w:rPr>
              <w:fldChar w:fldCharType="end"/>
            </w:r>
          </w:hyperlink>
        </w:p>
        <w:p w14:paraId="669D9C85" w14:textId="2CE80AE1"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298" w:history="1">
            <w:r w:rsidRPr="00C3561F">
              <w:rPr>
                <w:rStyle w:val="Hyperlink"/>
                <w:rFonts w:asciiTheme="minorHAnsi" w:hAnsiTheme="minorHAnsi"/>
                <w:noProof/>
                <w:sz w:val="22"/>
                <w:lang w:val="en-AU"/>
              </w:rPr>
              <w:t>1. Introduction</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_Toc535071298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3</w:t>
            </w:r>
            <w:r w:rsidRPr="00C3561F">
              <w:rPr>
                <w:rFonts w:asciiTheme="minorHAnsi" w:hAnsiTheme="minorHAnsi"/>
                <w:noProof/>
                <w:webHidden/>
                <w:sz w:val="22"/>
              </w:rPr>
              <w:fldChar w:fldCharType="end"/>
            </w:r>
          </w:hyperlink>
        </w:p>
        <w:p w14:paraId="478A7534" w14:textId="02ECB4BB"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299" w:history="1">
            <w:r w:rsidRPr="00C3561F">
              <w:rPr>
                <w:rStyle w:val="Hyperlink"/>
                <w:rFonts w:asciiTheme="minorHAnsi" w:hAnsiTheme="minorHAnsi"/>
                <w:noProof/>
                <w:sz w:val="22"/>
                <w:lang w:val="en-AU"/>
              </w:rPr>
              <w:t>2. Context</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_Toc535071299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4</w:t>
            </w:r>
            <w:r w:rsidRPr="00C3561F">
              <w:rPr>
                <w:rFonts w:asciiTheme="minorHAnsi" w:hAnsiTheme="minorHAnsi"/>
                <w:noProof/>
                <w:webHidden/>
                <w:sz w:val="22"/>
              </w:rPr>
              <w:fldChar w:fldCharType="end"/>
            </w:r>
          </w:hyperlink>
        </w:p>
        <w:p w14:paraId="25BF3265" w14:textId="560AA14B"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0" w:history="1">
            <w:r w:rsidRPr="00C3561F">
              <w:rPr>
                <w:rStyle w:val="Hyperlink"/>
                <w:rFonts w:asciiTheme="minorHAnsi" w:hAnsiTheme="minorHAnsi"/>
                <w:noProof/>
                <w:sz w:val="22"/>
                <w:lang w:val="en-AU"/>
              </w:rPr>
              <w:t>2.1 Situation in the Organisation</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_Toc535071300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4</w:t>
            </w:r>
            <w:r w:rsidRPr="00C3561F">
              <w:rPr>
                <w:rFonts w:asciiTheme="minorHAnsi" w:hAnsiTheme="minorHAnsi"/>
                <w:noProof/>
                <w:webHidden/>
                <w:sz w:val="22"/>
              </w:rPr>
              <w:fldChar w:fldCharType="end"/>
            </w:r>
          </w:hyperlink>
        </w:p>
        <w:p w14:paraId="32FD12C0" w14:textId="2A570272"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1" w:history="1">
            <w:r w:rsidRPr="00C3561F">
              <w:rPr>
                <w:rStyle w:val="Hyperlink"/>
                <w:rFonts w:asciiTheme="minorHAnsi" w:hAnsiTheme="minorHAnsi"/>
                <w:noProof/>
                <w:sz w:val="22"/>
                <w:lang w:val="en-AU"/>
              </w:rPr>
              <w:t>2.2 Problem Statement</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_Toc535071301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4</w:t>
            </w:r>
            <w:r w:rsidRPr="00C3561F">
              <w:rPr>
                <w:rFonts w:asciiTheme="minorHAnsi" w:hAnsiTheme="minorHAnsi"/>
                <w:noProof/>
                <w:webHidden/>
                <w:sz w:val="22"/>
              </w:rPr>
              <w:fldChar w:fldCharType="end"/>
            </w:r>
          </w:hyperlink>
        </w:p>
        <w:p w14:paraId="31C52339" w14:textId="0D10E892"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02" w:history="1">
            <w:r w:rsidRPr="00C3561F">
              <w:rPr>
                <w:rStyle w:val="Hyperlink"/>
                <w:rFonts w:asciiTheme="minorHAnsi" w:hAnsiTheme="minorHAnsi"/>
                <w:noProof/>
                <w:sz w:val="22"/>
                <w:lang w:val="en-AU"/>
              </w:rPr>
              <w:t>3. Goals of the project</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_Toc535071302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5</w:t>
            </w:r>
            <w:r w:rsidRPr="00C3561F">
              <w:rPr>
                <w:rFonts w:asciiTheme="minorHAnsi" w:hAnsiTheme="minorHAnsi"/>
                <w:noProof/>
                <w:webHidden/>
                <w:sz w:val="22"/>
              </w:rPr>
              <w:fldChar w:fldCharType="end"/>
            </w:r>
          </w:hyperlink>
        </w:p>
        <w:p w14:paraId="72E50284" w14:textId="15F8BB89"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3" w:history="1">
            <w:r w:rsidRPr="00C3561F">
              <w:rPr>
                <w:rStyle w:val="Hyperlink"/>
                <w:rFonts w:asciiTheme="minorHAnsi" w:hAnsiTheme="minorHAnsi"/>
                <w:noProof/>
                <w:sz w:val="22"/>
                <w:lang w:val="en-AU"/>
              </w:rPr>
              <w:t>3.1 Objectives</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_Toc535071303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5</w:t>
            </w:r>
            <w:r w:rsidRPr="00C3561F">
              <w:rPr>
                <w:rFonts w:asciiTheme="minorHAnsi" w:hAnsiTheme="minorHAnsi"/>
                <w:noProof/>
                <w:webHidden/>
                <w:sz w:val="22"/>
              </w:rPr>
              <w:fldChar w:fldCharType="end"/>
            </w:r>
          </w:hyperlink>
        </w:p>
        <w:p w14:paraId="569E86BA" w14:textId="05F0F270"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4" w:history="1">
            <w:r w:rsidRPr="00C3561F">
              <w:rPr>
                <w:rStyle w:val="Hyperlink"/>
                <w:rFonts w:asciiTheme="minorHAnsi" w:hAnsiTheme="minorHAnsi"/>
                <w:noProof/>
                <w:sz w:val="22"/>
                <w:lang w:val="en-AU"/>
              </w:rPr>
              <w:t>3.2 Main Research Question and Sub questions</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_Toc535071304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5</w:t>
            </w:r>
            <w:r w:rsidRPr="00C3561F">
              <w:rPr>
                <w:rFonts w:asciiTheme="minorHAnsi" w:hAnsiTheme="minorHAnsi"/>
                <w:noProof/>
                <w:webHidden/>
                <w:sz w:val="22"/>
              </w:rPr>
              <w:fldChar w:fldCharType="end"/>
            </w:r>
          </w:hyperlink>
        </w:p>
        <w:p w14:paraId="1AA36251" w14:textId="3208439B" w:rsidR="00C3561F" w:rsidRPr="00C3561F" w:rsidRDefault="00C3561F">
          <w:pPr>
            <w:pStyle w:val="TOC3"/>
            <w:tabs>
              <w:tab w:val="right" w:leader="dot" w:pos="9350"/>
            </w:tabs>
            <w:rPr>
              <w:noProof/>
              <w:kern w:val="0"/>
              <w:lang w:val="en-AU" w:eastAsia="en-AU"/>
              <w14:ligatures w14:val="none"/>
            </w:rPr>
          </w:pPr>
          <w:hyperlink w:anchor="_Toc535071305" w:history="1">
            <w:r w:rsidRPr="00C3561F">
              <w:rPr>
                <w:rStyle w:val="Hyperlink"/>
                <w:noProof/>
                <w:lang w:val="en-AU"/>
              </w:rPr>
              <w:t>Main Research Question</w:t>
            </w:r>
            <w:r w:rsidRPr="00C3561F">
              <w:rPr>
                <w:noProof/>
                <w:webHidden/>
              </w:rPr>
              <w:tab/>
            </w:r>
            <w:r w:rsidRPr="00C3561F">
              <w:rPr>
                <w:noProof/>
                <w:webHidden/>
              </w:rPr>
              <w:fldChar w:fldCharType="begin"/>
            </w:r>
            <w:r w:rsidRPr="00C3561F">
              <w:rPr>
                <w:noProof/>
                <w:webHidden/>
              </w:rPr>
              <w:instrText xml:space="preserve"> PAGEREF _Toc535071305 \h </w:instrText>
            </w:r>
            <w:r w:rsidRPr="00C3561F">
              <w:rPr>
                <w:noProof/>
                <w:webHidden/>
              </w:rPr>
            </w:r>
            <w:r w:rsidRPr="00C3561F">
              <w:rPr>
                <w:noProof/>
                <w:webHidden/>
              </w:rPr>
              <w:fldChar w:fldCharType="separate"/>
            </w:r>
            <w:r w:rsidRPr="00C3561F">
              <w:rPr>
                <w:noProof/>
                <w:webHidden/>
              </w:rPr>
              <w:t>5</w:t>
            </w:r>
            <w:r w:rsidRPr="00C3561F">
              <w:rPr>
                <w:noProof/>
                <w:webHidden/>
              </w:rPr>
              <w:fldChar w:fldCharType="end"/>
            </w:r>
          </w:hyperlink>
        </w:p>
        <w:p w14:paraId="08FF819D" w14:textId="28D82D4C" w:rsidR="00C3561F" w:rsidRPr="00C3561F" w:rsidRDefault="00C3561F">
          <w:pPr>
            <w:pStyle w:val="TOC3"/>
            <w:tabs>
              <w:tab w:val="right" w:leader="dot" w:pos="9350"/>
            </w:tabs>
            <w:rPr>
              <w:noProof/>
              <w:kern w:val="0"/>
              <w:lang w:val="en-AU" w:eastAsia="en-AU"/>
              <w14:ligatures w14:val="none"/>
            </w:rPr>
          </w:pPr>
          <w:hyperlink w:anchor="_Toc535071306" w:history="1">
            <w:r w:rsidRPr="00C3561F">
              <w:rPr>
                <w:rStyle w:val="Hyperlink"/>
                <w:noProof/>
                <w:lang w:val="en-AU"/>
              </w:rPr>
              <w:t>Sub Questions</w:t>
            </w:r>
            <w:r w:rsidRPr="00C3561F">
              <w:rPr>
                <w:noProof/>
                <w:webHidden/>
              </w:rPr>
              <w:tab/>
            </w:r>
            <w:r w:rsidRPr="00C3561F">
              <w:rPr>
                <w:noProof/>
                <w:webHidden/>
              </w:rPr>
              <w:fldChar w:fldCharType="begin"/>
            </w:r>
            <w:r w:rsidRPr="00C3561F">
              <w:rPr>
                <w:noProof/>
                <w:webHidden/>
              </w:rPr>
              <w:instrText xml:space="preserve"> PAGEREF _Toc535071306 \h </w:instrText>
            </w:r>
            <w:r w:rsidRPr="00C3561F">
              <w:rPr>
                <w:noProof/>
                <w:webHidden/>
              </w:rPr>
            </w:r>
            <w:r w:rsidRPr="00C3561F">
              <w:rPr>
                <w:noProof/>
                <w:webHidden/>
              </w:rPr>
              <w:fldChar w:fldCharType="separate"/>
            </w:r>
            <w:r w:rsidRPr="00C3561F">
              <w:rPr>
                <w:noProof/>
                <w:webHidden/>
              </w:rPr>
              <w:t>5</w:t>
            </w:r>
            <w:r w:rsidRPr="00C3561F">
              <w:rPr>
                <w:noProof/>
                <w:webHidden/>
              </w:rPr>
              <w:fldChar w:fldCharType="end"/>
            </w:r>
          </w:hyperlink>
        </w:p>
        <w:p w14:paraId="4D1C22C0" w14:textId="272D21CC"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07" w:history="1">
            <w:r w:rsidRPr="00C3561F">
              <w:rPr>
                <w:rStyle w:val="Hyperlink"/>
                <w:rFonts w:asciiTheme="minorHAnsi" w:hAnsiTheme="minorHAnsi"/>
                <w:noProof/>
                <w:sz w:val="22"/>
                <w:lang w:val="en-AU"/>
              </w:rPr>
              <w:t>4. Methodology</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_Toc535071307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6</w:t>
            </w:r>
            <w:r w:rsidRPr="00C3561F">
              <w:rPr>
                <w:rFonts w:asciiTheme="minorHAnsi" w:hAnsiTheme="minorHAnsi"/>
                <w:noProof/>
                <w:webHidden/>
                <w:sz w:val="22"/>
              </w:rPr>
              <w:fldChar w:fldCharType="end"/>
            </w:r>
          </w:hyperlink>
        </w:p>
        <w:p w14:paraId="4B6DFADD" w14:textId="00DD2F85"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8" w:history="1">
            <w:r w:rsidRPr="00C3561F">
              <w:rPr>
                <w:rStyle w:val="Hyperlink"/>
                <w:rFonts w:asciiTheme="minorHAnsi" w:hAnsiTheme="minorHAnsi"/>
                <w:noProof/>
                <w:sz w:val="22"/>
                <w:lang w:val="en-AU"/>
              </w:rPr>
              <w:t>4.1 Research Strategy</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_Toc535071308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6</w:t>
            </w:r>
            <w:r w:rsidRPr="00C3561F">
              <w:rPr>
                <w:rFonts w:asciiTheme="minorHAnsi" w:hAnsiTheme="minorHAnsi"/>
                <w:noProof/>
                <w:webHidden/>
                <w:sz w:val="22"/>
              </w:rPr>
              <w:fldChar w:fldCharType="end"/>
            </w:r>
          </w:hyperlink>
        </w:p>
        <w:p w14:paraId="553DC554" w14:textId="47D579BD" w:rsidR="00C3561F" w:rsidRPr="00C3561F" w:rsidRDefault="00C3561F">
          <w:pPr>
            <w:pStyle w:val="TOC2"/>
            <w:tabs>
              <w:tab w:val="right" w:leader="dot" w:pos="9350"/>
            </w:tabs>
            <w:rPr>
              <w:rFonts w:asciiTheme="minorHAnsi" w:eastAsiaTheme="minorEastAsia" w:hAnsiTheme="minorHAnsi" w:cstheme="minorBidi"/>
              <w:noProof/>
              <w:sz w:val="22"/>
              <w:lang w:val="en-AU" w:eastAsia="en-AU"/>
            </w:rPr>
          </w:pPr>
          <w:hyperlink w:anchor="_Toc535071309" w:history="1">
            <w:r w:rsidRPr="00C3561F">
              <w:rPr>
                <w:rStyle w:val="Hyperlink"/>
                <w:rFonts w:asciiTheme="minorHAnsi" w:hAnsiTheme="minorHAnsi"/>
                <w:noProof/>
                <w:sz w:val="22"/>
                <w:lang w:val="en-AU"/>
              </w:rPr>
              <w:t>4.2 Research Design</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_Toc535071309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6</w:t>
            </w:r>
            <w:r w:rsidRPr="00C3561F">
              <w:rPr>
                <w:rFonts w:asciiTheme="minorHAnsi" w:hAnsiTheme="minorHAnsi"/>
                <w:noProof/>
                <w:webHidden/>
                <w:sz w:val="22"/>
              </w:rPr>
              <w:fldChar w:fldCharType="end"/>
            </w:r>
          </w:hyperlink>
        </w:p>
        <w:p w14:paraId="3DC80793" w14:textId="482A4919"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0" w:history="1">
            <w:r w:rsidRPr="00C3561F">
              <w:rPr>
                <w:rStyle w:val="Hyperlink"/>
                <w:rFonts w:asciiTheme="minorHAnsi" w:hAnsiTheme="minorHAnsi"/>
                <w:noProof/>
                <w:sz w:val="22"/>
                <w:lang w:val="en-AU"/>
              </w:rPr>
              <w:t>5. Results and analysis</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_Toc535071310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7</w:t>
            </w:r>
            <w:r w:rsidRPr="00C3561F">
              <w:rPr>
                <w:rFonts w:asciiTheme="minorHAnsi" w:hAnsiTheme="minorHAnsi"/>
                <w:noProof/>
                <w:webHidden/>
                <w:sz w:val="22"/>
              </w:rPr>
              <w:fldChar w:fldCharType="end"/>
            </w:r>
          </w:hyperlink>
        </w:p>
        <w:p w14:paraId="3DD766FF" w14:textId="1F6A8FB8"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1" w:history="1">
            <w:r w:rsidRPr="00C3561F">
              <w:rPr>
                <w:rStyle w:val="Hyperlink"/>
                <w:rFonts w:asciiTheme="minorHAnsi" w:hAnsiTheme="minorHAnsi"/>
                <w:noProof/>
                <w:sz w:val="22"/>
                <w:lang w:val="en-AU"/>
              </w:rPr>
              <w:t>6. Conclusion</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_Toc535071311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13</w:t>
            </w:r>
            <w:r w:rsidRPr="00C3561F">
              <w:rPr>
                <w:rFonts w:asciiTheme="minorHAnsi" w:hAnsiTheme="minorHAnsi"/>
                <w:noProof/>
                <w:webHidden/>
                <w:sz w:val="22"/>
              </w:rPr>
              <w:fldChar w:fldCharType="end"/>
            </w:r>
          </w:hyperlink>
        </w:p>
        <w:p w14:paraId="0B972140" w14:textId="750A6330"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2" w:history="1">
            <w:r w:rsidRPr="00C3561F">
              <w:rPr>
                <w:rStyle w:val="Hyperlink"/>
                <w:rFonts w:asciiTheme="minorHAnsi" w:hAnsiTheme="minorHAnsi"/>
                <w:noProof/>
                <w:sz w:val="22"/>
                <w:lang w:val="en-AU"/>
              </w:rPr>
              <w:t>7. Discussion</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_Toc535071312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15</w:t>
            </w:r>
            <w:r w:rsidRPr="00C3561F">
              <w:rPr>
                <w:rFonts w:asciiTheme="minorHAnsi" w:hAnsiTheme="minorHAnsi"/>
                <w:noProof/>
                <w:webHidden/>
                <w:sz w:val="22"/>
              </w:rPr>
              <w:fldChar w:fldCharType="end"/>
            </w:r>
          </w:hyperlink>
        </w:p>
        <w:p w14:paraId="3FE35B35" w14:textId="015556A2"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3" w:history="1">
            <w:r w:rsidRPr="00C3561F">
              <w:rPr>
                <w:rStyle w:val="Hyperlink"/>
                <w:rFonts w:asciiTheme="minorHAnsi" w:hAnsiTheme="minorHAnsi"/>
                <w:noProof/>
                <w:sz w:val="22"/>
                <w:lang w:val="en-AU"/>
              </w:rPr>
              <w:t>References</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_Toc535071313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16</w:t>
            </w:r>
            <w:r w:rsidRPr="00C3561F">
              <w:rPr>
                <w:rFonts w:asciiTheme="minorHAnsi" w:hAnsiTheme="minorHAnsi"/>
                <w:noProof/>
                <w:webHidden/>
                <w:sz w:val="22"/>
              </w:rPr>
              <w:fldChar w:fldCharType="end"/>
            </w:r>
          </w:hyperlink>
        </w:p>
        <w:p w14:paraId="102EDA9F" w14:textId="3109754F"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4" w:history="1">
            <w:r w:rsidRPr="00C3561F">
              <w:rPr>
                <w:rStyle w:val="Hyperlink"/>
                <w:rFonts w:asciiTheme="minorHAnsi" w:hAnsiTheme="minorHAnsi"/>
                <w:noProof/>
                <w:sz w:val="22"/>
                <w:lang w:val="en-AU"/>
              </w:rPr>
              <w:t>Appendix A</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_Toc535071314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17</w:t>
            </w:r>
            <w:r w:rsidRPr="00C3561F">
              <w:rPr>
                <w:rFonts w:asciiTheme="minorHAnsi" w:hAnsiTheme="minorHAnsi"/>
                <w:noProof/>
                <w:webHidden/>
                <w:sz w:val="22"/>
              </w:rPr>
              <w:fldChar w:fldCharType="end"/>
            </w:r>
          </w:hyperlink>
        </w:p>
        <w:p w14:paraId="7085BB7C" w14:textId="04866686"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5" w:history="1">
            <w:r w:rsidRPr="00C3561F">
              <w:rPr>
                <w:rStyle w:val="Hyperlink"/>
                <w:rFonts w:asciiTheme="minorHAnsi" w:hAnsiTheme="minorHAnsi"/>
                <w:noProof/>
                <w:sz w:val="22"/>
                <w:lang w:val="en-AU"/>
              </w:rPr>
              <w:t>Appendix B</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_Toc535071315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22</w:t>
            </w:r>
            <w:r w:rsidRPr="00C3561F">
              <w:rPr>
                <w:rFonts w:asciiTheme="minorHAnsi" w:hAnsiTheme="minorHAnsi"/>
                <w:noProof/>
                <w:webHidden/>
                <w:sz w:val="22"/>
              </w:rPr>
              <w:fldChar w:fldCharType="end"/>
            </w:r>
          </w:hyperlink>
        </w:p>
        <w:p w14:paraId="557666F4" w14:textId="6E340D7C" w:rsidR="00C3561F" w:rsidRP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6" w:history="1">
            <w:r w:rsidRPr="00C3561F">
              <w:rPr>
                <w:rStyle w:val="Hyperlink"/>
                <w:rFonts w:asciiTheme="minorHAnsi" w:hAnsiTheme="minorHAnsi"/>
                <w:noProof/>
                <w:sz w:val="22"/>
                <w:lang w:val="en-AU"/>
              </w:rPr>
              <w:t>Appendix C</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_Toc535071316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23</w:t>
            </w:r>
            <w:r w:rsidRPr="00C3561F">
              <w:rPr>
                <w:rFonts w:asciiTheme="minorHAnsi" w:hAnsiTheme="minorHAnsi"/>
                <w:noProof/>
                <w:webHidden/>
                <w:sz w:val="22"/>
              </w:rPr>
              <w:fldChar w:fldCharType="end"/>
            </w:r>
          </w:hyperlink>
        </w:p>
        <w:p w14:paraId="3A586F7D" w14:textId="77FC6301" w:rsidR="00C3561F" w:rsidRDefault="00C3561F">
          <w:pPr>
            <w:pStyle w:val="TOC1"/>
            <w:tabs>
              <w:tab w:val="right" w:leader="dot" w:pos="9350"/>
            </w:tabs>
            <w:rPr>
              <w:rFonts w:asciiTheme="minorHAnsi" w:eastAsiaTheme="minorEastAsia" w:hAnsiTheme="minorHAnsi" w:cstheme="minorBidi"/>
              <w:noProof/>
              <w:sz w:val="22"/>
              <w:lang w:val="en-AU" w:eastAsia="en-AU"/>
            </w:rPr>
          </w:pPr>
          <w:hyperlink w:anchor="_Toc535071317" w:history="1">
            <w:r w:rsidRPr="00C3561F">
              <w:rPr>
                <w:rStyle w:val="Hyperlink"/>
                <w:rFonts w:asciiTheme="minorHAnsi" w:hAnsiTheme="minorHAnsi"/>
                <w:noProof/>
                <w:sz w:val="22"/>
                <w:lang w:val="en-AU"/>
              </w:rPr>
              <w:t>Appendix D</w:t>
            </w:r>
            <w:r w:rsidRPr="00C3561F">
              <w:rPr>
                <w:rFonts w:asciiTheme="minorHAnsi" w:hAnsiTheme="minorHAnsi"/>
                <w:noProof/>
                <w:webHidden/>
                <w:sz w:val="22"/>
              </w:rPr>
              <w:tab/>
            </w:r>
            <w:r w:rsidRPr="00C3561F">
              <w:rPr>
                <w:rFonts w:asciiTheme="minorHAnsi" w:hAnsiTheme="minorHAnsi"/>
                <w:noProof/>
                <w:webHidden/>
                <w:sz w:val="22"/>
              </w:rPr>
              <w:fldChar w:fldCharType="begin"/>
            </w:r>
            <w:r w:rsidRPr="00C3561F">
              <w:rPr>
                <w:rFonts w:asciiTheme="minorHAnsi" w:hAnsiTheme="minorHAnsi"/>
                <w:noProof/>
                <w:webHidden/>
                <w:sz w:val="22"/>
              </w:rPr>
              <w:instrText xml:space="preserve"> PAGEREF _Toc535071317 \h </w:instrText>
            </w:r>
            <w:r w:rsidRPr="00C3561F">
              <w:rPr>
                <w:rFonts w:asciiTheme="minorHAnsi" w:hAnsiTheme="minorHAnsi"/>
                <w:noProof/>
                <w:webHidden/>
                <w:sz w:val="22"/>
              </w:rPr>
            </w:r>
            <w:r w:rsidRPr="00C3561F">
              <w:rPr>
                <w:rFonts w:asciiTheme="minorHAnsi" w:hAnsiTheme="minorHAnsi"/>
                <w:noProof/>
                <w:webHidden/>
                <w:sz w:val="22"/>
              </w:rPr>
              <w:fldChar w:fldCharType="separate"/>
            </w:r>
            <w:r w:rsidRPr="00C3561F">
              <w:rPr>
                <w:rFonts w:asciiTheme="minorHAnsi" w:hAnsiTheme="minorHAnsi"/>
                <w:noProof/>
                <w:webHidden/>
                <w:sz w:val="22"/>
              </w:rPr>
              <w:t>31</w:t>
            </w:r>
            <w:r w:rsidRPr="00C3561F">
              <w:rPr>
                <w:rFonts w:asciiTheme="minorHAnsi" w:hAnsiTheme="minorHAnsi"/>
                <w:noProof/>
                <w:webHidden/>
                <w:sz w:val="22"/>
              </w:rPr>
              <w:fldChar w:fldCharType="end"/>
            </w:r>
          </w:hyperlink>
        </w:p>
        <w:p w14:paraId="5A4ED04E" w14:textId="3CEEE40B" w:rsidR="00EE5908" w:rsidRPr="005278E2" w:rsidRDefault="00EE5908" w:rsidP="00FF3254">
          <w:pPr>
            <w:spacing w:line="276" w:lineRule="auto"/>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1" w:name="_Toc535071297"/>
      <w:r w:rsidRPr="005278E2">
        <w:rPr>
          <w:lang w:val="en-AU"/>
        </w:rPr>
        <w:lastRenderedPageBreak/>
        <w:t>Management Summary</w:t>
      </w:r>
      <w:bookmarkEnd w:id="1"/>
    </w:p>
    <w:p w14:paraId="2302D2AE" w14:textId="18C65D88" w:rsidR="00457988" w:rsidRPr="005278E2" w:rsidRDefault="00E916CE" w:rsidP="00FF3254">
      <w:pPr>
        <w:spacing w:after="240" w:line="276" w:lineRule="auto"/>
        <w:rPr>
          <w:rFonts w:asciiTheme="majorHAnsi" w:eastAsiaTheme="majorEastAsia" w:hAnsiTheme="majorHAnsi" w:cstheme="majorBidi"/>
          <w:caps/>
          <w:color w:val="94B6D2" w:themeColor="accent1"/>
          <w:sz w:val="28"/>
          <w:szCs w:val="28"/>
          <w:lang w:val="en-AU"/>
        </w:rPr>
      </w:pPr>
      <w:r w:rsidRPr="00E916CE">
        <w:rPr>
          <w:highlight w:val="yellow"/>
          <w:lang w:val="en-AU"/>
        </w:rPr>
        <w:t>////TODO////</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2" w:name="_Toc535071298"/>
      <w:r w:rsidRPr="005278E2">
        <w:rPr>
          <w:lang w:val="en-AU"/>
        </w:rPr>
        <w:lastRenderedPageBreak/>
        <w:t>1. Introduction</w:t>
      </w:r>
      <w:bookmarkEnd w:id="2"/>
    </w:p>
    <w:p w14:paraId="34CD9A38" w14:textId="77777777" w:rsidR="00323BCD" w:rsidRPr="005278E2" w:rsidRDefault="00323BCD" w:rsidP="00FF3254">
      <w:pPr>
        <w:spacing w:line="276" w:lineRule="auto"/>
      </w:pPr>
      <w:r w:rsidRPr="005278E2">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FF3254">
      <w:pPr>
        <w:spacing w:line="276" w:lineRule="auto"/>
      </w:pPr>
      <w:r w:rsidRPr="005278E2">
        <w:t xml:space="preserve">The Project </w:t>
      </w:r>
      <w:r w:rsidR="002A0955" w:rsidRPr="005278E2">
        <w:t>Report</w:t>
      </w:r>
      <w:r w:rsidRPr="005278E2">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FF3254">
      <w:pPr>
        <w:spacing w:line="276" w:lineRule="auto"/>
      </w:pPr>
      <w:r w:rsidRPr="005278E2">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t>strategy</w:t>
      </w:r>
      <w:r w:rsidRPr="005278E2">
        <w:t xml:space="preserve"> and </w:t>
      </w:r>
      <w:r w:rsidR="00455E2B" w:rsidRPr="005278E2">
        <w:t>design</w:t>
      </w:r>
      <w:r w:rsidRPr="005278E2">
        <w:t xml:space="preserve"> will be further described. In chapter 5 the </w:t>
      </w:r>
      <w:r w:rsidR="00455E2B" w:rsidRPr="005278E2">
        <w:t>results</w:t>
      </w:r>
      <w:r w:rsidRPr="005278E2">
        <w:t xml:space="preserve"> will be </w:t>
      </w:r>
      <w:r w:rsidR="00455E2B" w:rsidRPr="005278E2">
        <w:t>outlined and analysed</w:t>
      </w:r>
      <w:r w:rsidRPr="005278E2">
        <w:t>.</w:t>
      </w:r>
      <w:r w:rsidR="00C02ABA" w:rsidRPr="005278E2">
        <w:t xml:space="preserve"> In chapter 6 the main conclusions will be </w:t>
      </w:r>
      <w:r w:rsidR="00F87292" w:rsidRPr="005278E2">
        <w:t>drawn and each question given a definitive answer.</w:t>
      </w:r>
      <w:r w:rsidRPr="005278E2">
        <w:t xml:space="preserve"> </w:t>
      </w:r>
      <w:r w:rsidR="00F87292" w:rsidRPr="005278E2">
        <w:t>In chapter 7 the strengths, weakness and possible alternate interpretations of the results will be discussed. Lastly, the references and appendices will be stated.</w:t>
      </w:r>
    </w:p>
    <w:p w14:paraId="52BBC9A4" w14:textId="77777777" w:rsidR="00323BCD" w:rsidRPr="005278E2" w:rsidRDefault="00323BCD" w:rsidP="00FF3254">
      <w:pPr>
        <w:spacing w:after="240" w:line="276"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3" w:name="_Toc535071299"/>
      <w:r w:rsidRPr="005278E2">
        <w:rPr>
          <w:lang w:val="en-AU"/>
        </w:rPr>
        <w:lastRenderedPageBreak/>
        <w:t>2. Context</w:t>
      </w:r>
      <w:bookmarkEnd w:id="3"/>
    </w:p>
    <w:p w14:paraId="5A84ED7A" w14:textId="1A282465" w:rsidR="00224A4B" w:rsidRPr="005278E2" w:rsidRDefault="00224A4B" w:rsidP="00FF3254">
      <w:pPr>
        <w:spacing w:before="120" w:line="276" w:lineRule="auto"/>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FF3254">
      <w:pPr>
        <w:spacing w:before="120" w:line="276" w:lineRule="auto"/>
        <w:ind w:right="74"/>
        <w:rPr>
          <w:lang w:val="en-AU"/>
        </w:rPr>
      </w:pPr>
    </w:p>
    <w:p w14:paraId="336CA1E5" w14:textId="64C73C1C" w:rsidR="00323BCD" w:rsidRPr="005278E2" w:rsidRDefault="00323BCD" w:rsidP="001023C5">
      <w:pPr>
        <w:pStyle w:val="Heading2"/>
        <w:jc w:val="both"/>
        <w:rPr>
          <w:lang w:val="en-AU"/>
        </w:rPr>
      </w:pPr>
      <w:bookmarkStart w:id="4" w:name="_Toc535071300"/>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4"/>
    </w:p>
    <w:p w14:paraId="29955C4D" w14:textId="2B584FFD" w:rsidR="00323BCD" w:rsidRPr="005278E2" w:rsidRDefault="00224A4B" w:rsidP="00FF3254">
      <w:pPr>
        <w:spacing w:before="120" w:line="276" w:lineRule="auto"/>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FF3254">
      <w:pPr>
        <w:spacing w:before="120" w:line="276" w:lineRule="auto"/>
        <w:ind w:right="74"/>
        <w:rPr>
          <w:lang w:val="en-AU"/>
        </w:rPr>
      </w:pPr>
    </w:p>
    <w:p w14:paraId="6202C180" w14:textId="77777777" w:rsidR="00323BCD" w:rsidRPr="005278E2" w:rsidRDefault="00323BCD" w:rsidP="001023C5">
      <w:pPr>
        <w:pStyle w:val="Heading2"/>
        <w:jc w:val="both"/>
        <w:rPr>
          <w:sz w:val="28"/>
          <w:szCs w:val="28"/>
          <w:lang w:val="en-AU"/>
        </w:rPr>
      </w:pPr>
      <w:bookmarkStart w:id="5" w:name="_Toc535071301"/>
      <w:r w:rsidRPr="005278E2">
        <w:rPr>
          <w:rFonts w:asciiTheme="minorHAnsi" w:hAnsiTheme="minorHAnsi" w:cstheme="minorBidi"/>
          <w:lang w:val="en-AU"/>
        </w:rPr>
        <w:t>2.2 Problem Statement</w:t>
      </w:r>
      <w:bookmarkEnd w:id="5"/>
    </w:p>
    <w:p w14:paraId="0515F3F0" w14:textId="6EFDEF49" w:rsidR="00323BCD" w:rsidRPr="005278E2" w:rsidRDefault="00224A4B" w:rsidP="00FF3254">
      <w:pPr>
        <w:spacing w:line="276" w:lineRule="auto"/>
        <w:rPr>
          <w:lang w:val="en-AU"/>
        </w:rPr>
      </w:pPr>
      <w:r w:rsidRPr="005278E2">
        <w:rPr>
          <w:lang w:val="en-AU"/>
        </w:rPr>
        <w:t>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and also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FF3254">
      <w:pPr>
        <w:spacing w:after="240" w:line="276"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6" w:name="_Toc530480952"/>
      <w:bookmarkStart w:id="7" w:name="_Toc517531910"/>
      <w:bookmarkStart w:id="8" w:name="_Toc535071302"/>
      <w:r w:rsidRPr="005278E2">
        <w:rPr>
          <w:lang w:val="en-AU"/>
        </w:rPr>
        <w:lastRenderedPageBreak/>
        <w:t>3. Goals of the project</w:t>
      </w:r>
      <w:bookmarkEnd w:id="6"/>
      <w:bookmarkEnd w:id="7"/>
      <w:bookmarkEnd w:id="8"/>
    </w:p>
    <w:p w14:paraId="6B330F71" w14:textId="77777777" w:rsidR="00B144BB" w:rsidRPr="005278E2" w:rsidRDefault="00B144BB" w:rsidP="00B144BB">
      <w:pPr>
        <w:pStyle w:val="Heading2"/>
        <w:rPr>
          <w:rFonts w:asciiTheme="minorHAnsi" w:hAnsiTheme="minorHAnsi" w:cstheme="minorBidi"/>
          <w:lang w:val="en-AU"/>
        </w:rPr>
      </w:pPr>
      <w:bookmarkStart w:id="9" w:name="_Toc530480953"/>
      <w:bookmarkStart w:id="10" w:name="_Toc517531911"/>
      <w:bookmarkStart w:id="11" w:name="_Toc535071303"/>
      <w:r w:rsidRPr="005278E2">
        <w:rPr>
          <w:rFonts w:asciiTheme="minorHAnsi" w:hAnsiTheme="minorHAnsi" w:cstheme="minorBidi"/>
          <w:lang w:val="en-AU"/>
        </w:rPr>
        <w:t>3.1 Objectives</w:t>
      </w:r>
      <w:bookmarkEnd w:id="9"/>
      <w:bookmarkEnd w:id="10"/>
      <w:bookmarkEnd w:id="11"/>
    </w:p>
    <w:p w14:paraId="20E4488E" w14:textId="77777777" w:rsidR="00B144BB" w:rsidRPr="005278E2" w:rsidRDefault="00B144BB" w:rsidP="00FF3254">
      <w:pPr>
        <w:spacing w:line="276" w:lineRule="auto"/>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FF3254">
      <w:pPr>
        <w:spacing w:line="276" w:lineRule="auto"/>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2" w:name="_Toc530480954"/>
      <w:bookmarkStart w:id="13" w:name="_Toc517531912"/>
      <w:bookmarkStart w:id="14" w:name="_Toc535071304"/>
      <w:r w:rsidRPr="005278E2">
        <w:rPr>
          <w:rFonts w:asciiTheme="minorHAnsi" w:hAnsiTheme="minorHAnsi" w:cstheme="minorBidi"/>
          <w:lang w:val="en-AU"/>
        </w:rPr>
        <w:t>3.2 Main Research Question and Sub questions</w:t>
      </w:r>
      <w:bookmarkEnd w:id="12"/>
      <w:bookmarkEnd w:id="13"/>
      <w:bookmarkEnd w:id="14"/>
    </w:p>
    <w:p w14:paraId="03B9797A" w14:textId="77777777" w:rsidR="00B144BB" w:rsidRPr="005278E2" w:rsidRDefault="00B144BB" w:rsidP="00B144BB">
      <w:pPr>
        <w:pStyle w:val="Heading3"/>
        <w:ind w:right="74"/>
        <w:rPr>
          <w:lang w:val="en-AU"/>
        </w:rPr>
      </w:pPr>
      <w:bookmarkStart w:id="15" w:name="_Toc530480955"/>
      <w:bookmarkStart w:id="16" w:name="_Toc517531913"/>
      <w:bookmarkStart w:id="17" w:name="_Toc535071305"/>
      <w:r w:rsidRPr="005278E2">
        <w:rPr>
          <w:lang w:val="en-AU"/>
        </w:rPr>
        <w:t>Main Research Question</w:t>
      </w:r>
      <w:bookmarkEnd w:id="15"/>
      <w:bookmarkEnd w:id="16"/>
      <w:bookmarkEnd w:id="17"/>
    </w:p>
    <w:p w14:paraId="7D75DCF0" w14:textId="77777777" w:rsidR="00B144BB" w:rsidRPr="005278E2" w:rsidRDefault="00B144BB" w:rsidP="00FF3254">
      <w:pPr>
        <w:spacing w:line="276" w:lineRule="auto"/>
      </w:pPr>
      <w:r w:rsidRPr="005278E2">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8" w:name="_Toc530480956"/>
      <w:bookmarkStart w:id="19" w:name="_Toc517531914"/>
      <w:bookmarkStart w:id="20" w:name="_Toc535071306"/>
      <w:r w:rsidRPr="005278E2">
        <w:rPr>
          <w:lang w:val="en-AU"/>
        </w:rPr>
        <w:t xml:space="preserve">Sub </w:t>
      </w:r>
      <w:r w:rsidR="00316DA9" w:rsidRPr="005278E2">
        <w:rPr>
          <w:lang w:val="en-AU"/>
        </w:rPr>
        <w:t>Q</w:t>
      </w:r>
      <w:r w:rsidRPr="005278E2">
        <w:rPr>
          <w:lang w:val="en-AU"/>
        </w:rPr>
        <w:t>uestions</w:t>
      </w:r>
      <w:bookmarkEnd w:id="18"/>
      <w:bookmarkEnd w:id="19"/>
      <w:bookmarkEnd w:id="20"/>
    </w:p>
    <w:p w14:paraId="1EFD2287" w14:textId="77777777" w:rsidR="008C4604" w:rsidRPr="005278E2" w:rsidRDefault="008C4604" w:rsidP="00FF3254">
      <w:pPr>
        <w:spacing w:line="276" w:lineRule="auto"/>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1" w:name="_Toc535071307"/>
      <w:r w:rsidR="006272AA" w:rsidRPr="005278E2">
        <w:rPr>
          <w:lang w:val="en-AU"/>
        </w:rPr>
        <w:lastRenderedPageBreak/>
        <w:t>4. Methodology</w:t>
      </w:r>
      <w:bookmarkEnd w:id="21"/>
    </w:p>
    <w:p w14:paraId="5BB08FF6" w14:textId="77777777" w:rsidR="006272AA" w:rsidRPr="005278E2" w:rsidRDefault="006272AA" w:rsidP="001023C5">
      <w:pPr>
        <w:pStyle w:val="Heading2"/>
        <w:jc w:val="both"/>
        <w:rPr>
          <w:rFonts w:asciiTheme="minorHAnsi" w:hAnsiTheme="minorHAnsi" w:cstheme="minorBidi"/>
          <w:lang w:val="en-AU"/>
        </w:rPr>
      </w:pPr>
      <w:bookmarkStart w:id="22" w:name="_Toc535071308"/>
      <w:r w:rsidRPr="005278E2">
        <w:rPr>
          <w:rFonts w:asciiTheme="minorHAnsi" w:hAnsiTheme="minorHAnsi" w:cstheme="minorBidi"/>
          <w:lang w:val="en-AU"/>
        </w:rPr>
        <w:t>4.1 Research Strategy</w:t>
      </w:r>
      <w:bookmarkEnd w:id="22"/>
    </w:p>
    <w:p w14:paraId="67560164" w14:textId="77777777" w:rsidR="00A20D12" w:rsidRPr="005278E2" w:rsidRDefault="00A20D12" w:rsidP="00FF3254">
      <w:pPr>
        <w:spacing w:line="276" w:lineRule="auto"/>
      </w:pPr>
      <w:r w:rsidRPr="005278E2">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FF3254">
      <w:pPr>
        <w:spacing w:line="276" w:lineRule="auto"/>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3" w:name="_Toc535071309"/>
      <w:r w:rsidRPr="005278E2">
        <w:rPr>
          <w:rFonts w:asciiTheme="minorHAnsi" w:hAnsiTheme="minorHAnsi" w:cstheme="minorBidi"/>
          <w:lang w:val="en-AU"/>
        </w:rPr>
        <w:t>4.2 Research Design</w:t>
      </w:r>
      <w:bookmarkEnd w:id="23"/>
    </w:p>
    <w:p w14:paraId="3BC949C1" w14:textId="77777777" w:rsidR="00A20D12" w:rsidRPr="005278E2" w:rsidRDefault="00A20D12" w:rsidP="00FF3254">
      <w:pPr>
        <w:spacing w:after="240" w:line="276"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FF3254">
      <w:pPr>
        <w:spacing w:line="276" w:lineRule="auto"/>
        <w:rPr>
          <w:lang w:val="en-AU"/>
        </w:rPr>
      </w:pPr>
      <w:r w:rsidRPr="005278E2">
        <w:rPr>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FF3254">
      <w:pPr>
        <w:spacing w:line="276" w:lineRule="auto"/>
        <w:rPr>
          <w:lang w:val="en-AU"/>
        </w:rPr>
      </w:pPr>
      <w:r w:rsidRPr="005278E2">
        <w:rPr>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FF3254">
      <w:pPr>
        <w:spacing w:line="276" w:lineRule="auto"/>
        <w:rPr>
          <w:lang w:val="en-AU"/>
        </w:rPr>
      </w:pPr>
      <w:r w:rsidRPr="005278E2">
        <w:rPr>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FF3254">
      <w:pPr>
        <w:spacing w:line="276" w:lineRule="auto"/>
        <w:rPr>
          <w:lang w:val="en-AU"/>
        </w:rPr>
      </w:pPr>
      <w:r w:rsidRPr="005278E2">
        <w:rPr>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452A27DC" w14:textId="36C72C4C" w:rsidR="00144AE9" w:rsidRPr="00E67645" w:rsidRDefault="00A20D12" w:rsidP="00E67645">
      <w:pPr>
        <w:spacing w:line="276" w:lineRule="auto"/>
        <w:rPr>
          <w:lang w:val="en-AU"/>
        </w:rPr>
      </w:pPr>
      <w:r w:rsidRPr="005278E2">
        <w:rPr>
          <w:lang w:val="en-AU"/>
        </w:rPr>
        <w:t>To find out how the results can be displayed in an application a qualitative literature study will be carried out on the previous classes of Object Oriented Programming and the current classes of UML. This will define what is possible to do in the time of this project. Some exploratory research will also be carried out to find out the best and most effective way of displaying the results of the models in the application.</w:t>
      </w:r>
      <w:r w:rsidR="00D17BBB" w:rsidRPr="005278E2">
        <w:rPr>
          <w:lang w:val="en-AU"/>
        </w:rPr>
        <w:br w:type="page"/>
      </w:r>
    </w:p>
    <w:p w14:paraId="2FA0A1B9" w14:textId="4F7D6999" w:rsidR="009037FB" w:rsidRPr="005278E2" w:rsidRDefault="00321EDB" w:rsidP="001F2B99">
      <w:pPr>
        <w:pStyle w:val="Heading1"/>
        <w:ind w:right="74"/>
        <w:rPr>
          <w:lang w:val="en-AU"/>
        </w:rPr>
      </w:pPr>
      <w:bookmarkStart w:id="24" w:name="_Toc535071310"/>
      <w:r w:rsidRPr="005278E2">
        <w:rPr>
          <w:lang w:val="en-AU"/>
        </w:rPr>
        <w:lastRenderedPageBreak/>
        <w:t>5</w:t>
      </w:r>
      <w:r w:rsidR="009037FB" w:rsidRPr="005278E2">
        <w:rPr>
          <w:lang w:val="en-AU"/>
        </w:rPr>
        <w:t>. Results and analysis</w:t>
      </w:r>
      <w:bookmarkEnd w:id="24"/>
    </w:p>
    <w:p w14:paraId="5214B02C" w14:textId="508B3B05" w:rsidR="00C17276" w:rsidRPr="005278E2" w:rsidRDefault="00C17276" w:rsidP="00FF3254">
      <w:pPr>
        <w:spacing w:line="276" w:lineRule="auto"/>
        <w:ind w:right="74"/>
        <w:jc w:val="both"/>
        <w:rPr>
          <w:lang w:val="en-AU"/>
        </w:rPr>
      </w:pPr>
      <w:r w:rsidRPr="005278E2">
        <w:rPr>
          <w:lang w:val="en-AU"/>
        </w:rPr>
        <w:t xml:space="preserve">In this chapter, the results of each data collection step in this project will </w:t>
      </w:r>
      <w:r w:rsidR="0048765F" w:rsidRPr="005278E2">
        <w:rPr>
          <w:lang w:val="en-AU"/>
        </w:rPr>
        <w:t>be outlined. Once the results are stated they will be analysed and intermediate conclusions will be drawn</w:t>
      </w:r>
      <w:r w:rsidR="00EA6D20" w:rsidRPr="005278E2">
        <w:rPr>
          <w:lang w:val="en-AU"/>
        </w:rPr>
        <w:t>.</w:t>
      </w:r>
    </w:p>
    <w:p w14:paraId="7DB01725" w14:textId="77777777" w:rsidR="008C4604" w:rsidRPr="005278E2" w:rsidRDefault="008C4604" w:rsidP="00FF3254">
      <w:pPr>
        <w:spacing w:line="276" w:lineRule="auto"/>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670E51" w:rsidRDefault="00BF39A4" w:rsidP="00FF3254">
      <w:pPr>
        <w:suppressAutoHyphens/>
        <w:spacing w:line="276" w:lineRule="auto"/>
        <w:ind w:right="74"/>
        <w:rPr>
          <w:rFonts w:cstheme="minorHAnsi"/>
          <w:lang w:val="en-AU"/>
        </w:rPr>
      </w:pPr>
      <w:r w:rsidRPr="00670E51">
        <w:rPr>
          <w:rFonts w:cstheme="minorHAnsi"/>
          <w:lang w:val="en-AU"/>
        </w:rPr>
        <w:t>To answer this question, first a literature study was carried out on the current context outlined in Chapter 2: Contex</w:t>
      </w:r>
      <w:r w:rsidR="0049749D" w:rsidRPr="00670E51">
        <w:rPr>
          <w:rFonts w:cstheme="minorHAnsi"/>
          <w:lang w:val="en-AU"/>
        </w:rPr>
        <w:t>t</w:t>
      </w:r>
      <w:r w:rsidRPr="00670E51">
        <w:rPr>
          <w:rFonts w:cstheme="minorHAnsi"/>
          <w:lang w:val="en-AU"/>
        </w:rPr>
        <w:t xml:space="preserve">. </w:t>
      </w:r>
      <w:r w:rsidR="00EA43D6" w:rsidRPr="00670E51">
        <w:rPr>
          <w:rFonts w:cstheme="minorHAnsi"/>
          <w:lang w:val="en-AU"/>
        </w:rPr>
        <w:t xml:space="preserve">In these chapters it was found that the client’s requirements were stated quite clearly. </w:t>
      </w:r>
      <w:r w:rsidR="0049749D" w:rsidRPr="00670E51">
        <w:rPr>
          <w:rFonts w:cstheme="minorHAnsi"/>
          <w:lang w:val="en-AU"/>
        </w:rPr>
        <w:t>The client needs an application that can predict the possible populations of certain species in the nature preserve at a certain time given certain circumstances</w:t>
      </w:r>
      <w:r w:rsidR="0091077C" w:rsidRPr="00670E51">
        <w:rPr>
          <w:rFonts w:cstheme="minorHAnsi"/>
          <w:lang w:val="en-AU"/>
        </w:rPr>
        <w:t>.</w:t>
      </w:r>
      <w:r w:rsidR="0049749D" w:rsidRPr="00670E51">
        <w:rPr>
          <w:rFonts w:cstheme="minorHAnsi"/>
          <w:lang w:val="en-AU"/>
        </w:rPr>
        <w:t xml:space="preserve"> </w:t>
      </w:r>
      <w:r w:rsidR="0091077C" w:rsidRPr="00670E51">
        <w:rPr>
          <w:rFonts w:cstheme="minorHAnsi"/>
          <w:lang w:val="en-AU"/>
        </w:rPr>
        <w:t>The application should</w:t>
      </w:r>
      <w:r w:rsidR="0049749D" w:rsidRPr="00670E51">
        <w:rPr>
          <w:rFonts w:cstheme="minorHAnsi"/>
          <w:lang w:val="en-AU"/>
        </w:rPr>
        <w:t xml:space="preserve"> thus provide the best ethically acceptable solution to the problem</w:t>
      </w:r>
      <w:r w:rsidR="0075389F" w:rsidRPr="00670E51">
        <w:rPr>
          <w:rFonts w:cstheme="minorHAnsi"/>
          <w:lang w:val="en-AU"/>
        </w:rPr>
        <w:t>. The</w:t>
      </w:r>
      <w:r w:rsidR="0049749D" w:rsidRPr="00670E51">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670E51" w:rsidRDefault="00BF39A4" w:rsidP="00FF3254">
      <w:pPr>
        <w:suppressAutoHyphens/>
        <w:spacing w:line="276" w:lineRule="auto"/>
        <w:ind w:right="74"/>
        <w:rPr>
          <w:rFonts w:cstheme="minorHAnsi"/>
          <w:lang w:val="en-AU"/>
        </w:rPr>
      </w:pPr>
      <w:r w:rsidRPr="00670E51">
        <w:rPr>
          <w:rFonts w:cstheme="minorHAnsi"/>
          <w:lang w:val="en-AU"/>
        </w:rPr>
        <w:t xml:space="preserve">From there, </w:t>
      </w:r>
      <w:r w:rsidR="0055380A" w:rsidRPr="00670E51">
        <w:rPr>
          <w:rFonts w:cstheme="minorHAnsi"/>
          <w:lang w:val="en-AU"/>
        </w:rPr>
        <w:t xml:space="preserve">a </w:t>
      </w:r>
      <w:r w:rsidRPr="00670E51">
        <w:rPr>
          <w:rFonts w:cstheme="minorHAnsi"/>
          <w:lang w:val="en-AU"/>
        </w:rPr>
        <w:t xml:space="preserve">list was made with </w:t>
      </w:r>
      <w:r w:rsidR="005278E2" w:rsidRPr="00670E51">
        <w:rPr>
          <w:rFonts w:cstheme="minorHAnsi"/>
          <w:lang w:val="en-AU"/>
        </w:rPr>
        <w:t>all</w:t>
      </w:r>
      <w:r w:rsidRPr="00670E51">
        <w:rPr>
          <w:rFonts w:cstheme="minorHAnsi"/>
          <w:lang w:val="en-AU"/>
        </w:rPr>
        <w:t xml:space="preserve"> the possible features </w:t>
      </w:r>
      <w:r w:rsidR="00EA43D6" w:rsidRPr="00670E51">
        <w:rPr>
          <w:rFonts w:cstheme="minorHAnsi"/>
          <w:lang w:val="en-AU"/>
        </w:rPr>
        <w:t>that the application could hav</w:t>
      </w:r>
      <w:r w:rsidR="0055380A" w:rsidRPr="00670E51">
        <w:rPr>
          <w:rFonts w:cstheme="minorHAnsi"/>
          <w:lang w:val="en-AU"/>
        </w:rPr>
        <w:t xml:space="preserve">e. </w:t>
      </w:r>
      <w:r w:rsidR="005278E2" w:rsidRPr="00670E51">
        <w:rPr>
          <w:rFonts w:cstheme="minorHAnsi"/>
          <w:lang w:val="en-AU"/>
        </w:rPr>
        <w:t>However,</w:t>
      </w:r>
      <w:r w:rsidR="00EA43D6" w:rsidRPr="00670E51">
        <w:rPr>
          <w:rFonts w:cstheme="minorHAnsi"/>
          <w:lang w:val="en-AU"/>
        </w:rPr>
        <w:t xml:space="preserve"> this list was quite extensive, and implementing all of the features in the application could not be done within the given time frame. Therefore, </w:t>
      </w:r>
      <w:r w:rsidR="005F08EF" w:rsidRPr="00670E51">
        <w:rPr>
          <w:rFonts w:cstheme="minorHAnsi"/>
          <w:lang w:val="en-AU"/>
        </w:rPr>
        <w:t xml:space="preserve">a small structured interview was carried out with </w:t>
      </w:r>
      <w:r w:rsidR="00EA43D6" w:rsidRPr="00670E51">
        <w:rPr>
          <w:rFonts w:cstheme="minorHAnsi"/>
          <w:lang w:val="en-AU"/>
        </w:rPr>
        <w:t xml:space="preserve">the client </w:t>
      </w:r>
      <w:r w:rsidR="005F08EF" w:rsidRPr="00670E51">
        <w:rPr>
          <w:rFonts w:cstheme="minorHAnsi"/>
          <w:lang w:val="en-AU"/>
        </w:rPr>
        <w:t xml:space="preserve">where they </w:t>
      </w:r>
      <w:r w:rsidR="00EA43D6" w:rsidRPr="00670E51">
        <w:rPr>
          <w:rFonts w:cstheme="minorHAnsi"/>
          <w:lang w:val="en-AU"/>
        </w:rPr>
        <w:t>w</w:t>
      </w:r>
      <w:r w:rsidR="005F08EF" w:rsidRPr="00670E51">
        <w:rPr>
          <w:rFonts w:cstheme="minorHAnsi"/>
          <w:lang w:val="en-AU"/>
        </w:rPr>
        <w:t>ere</w:t>
      </w:r>
      <w:r w:rsidR="00EA43D6" w:rsidRPr="00670E51">
        <w:rPr>
          <w:rFonts w:cstheme="minorHAnsi"/>
          <w:lang w:val="en-AU"/>
        </w:rPr>
        <w:t xml:space="preserve"> asked to prioritise each feature using the </w:t>
      </w:r>
      <w:proofErr w:type="spellStart"/>
      <w:r w:rsidR="00EA43D6" w:rsidRPr="00670E51">
        <w:rPr>
          <w:rFonts w:cstheme="minorHAnsi"/>
          <w:lang w:val="en-AU"/>
        </w:rPr>
        <w:t>MoSCoW</w:t>
      </w:r>
      <w:proofErr w:type="spellEnd"/>
      <w:r w:rsidR="00EA43D6" w:rsidRPr="00670E51">
        <w:rPr>
          <w:rFonts w:cstheme="minorHAnsi"/>
          <w:lang w:val="en-AU"/>
        </w:rPr>
        <w:t xml:space="preserve"> method. That </w:t>
      </w:r>
      <w:r w:rsidR="00000D18" w:rsidRPr="00670E51">
        <w:rPr>
          <w:rFonts w:cstheme="minorHAnsi"/>
          <w:lang w:val="en-AU"/>
        </w:rPr>
        <w:t>method working</w:t>
      </w:r>
      <w:r w:rsidR="00EA43D6" w:rsidRPr="00670E51">
        <w:rPr>
          <w:rFonts w:cstheme="minorHAnsi"/>
          <w:lang w:val="en-AU"/>
        </w:rPr>
        <w:t xml:space="preserve"> as follows: Divide the features between Must-haves (20%), Should-haves (20%), Could-have (30%) and Would-like-to-haves (30%).</w:t>
      </w:r>
      <w:r w:rsidR="00000D18" w:rsidRPr="00670E51">
        <w:rPr>
          <w:rFonts w:cstheme="minorHAnsi"/>
          <w:lang w:val="en-AU"/>
        </w:rPr>
        <w:t xml:space="preserve"> </w:t>
      </w:r>
    </w:p>
    <w:p w14:paraId="21C07C10" w14:textId="0FD1EF6F" w:rsidR="008C4604" w:rsidRPr="00670E51" w:rsidRDefault="0055380A" w:rsidP="00FF3254">
      <w:pPr>
        <w:suppressAutoHyphens/>
        <w:spacing w:line="276" w:lineRule="auto"/>
        <w:ind w:right="74"/>
        <w:rPr>
          <w:rFonts w:cstheme="minorHAnsi"/>
          <w:lang w:val="en-AU"/>
        </w:rPr>
      </w:pPr>
      <w:r w:rsidRPr="00670E51">
        <w:rPr>
          <w:rFonts w:cstheme="minorHAnsi"/>
          <w:lang w:val="en-AU"/>
        </w:rPr>
        <w:t xml:space="preserve">The feature list, with </w:t>
      </w:r>
      <w:r w:rsidR="005F08EF" w:rsidRPr="00670E51">
        <w:rPr>
          <w:rFonts w:cstheme="minorHAnsi"/>
          <w:lang w:val="en-AU"/>
        </w:rPr>
        <w:t xml:space="preserve">the client’s </w:t>
      </w:r>
      <w:r w:rsidRPr="00670E51">
        <w:rPr>
          <w:rFonts w:cstheme="minorHAnsi"/>
          <w:lang w:val="en-AU"/>
        </w:rPr>
        <w:t>added priorities</w:t>
      </w:r>
      <w:r w:rsidR="005F08EF" w:rsidRPr="00670E51">
        <w:rPr>
          <w:rFonts w:cstheme="minorHAnsi"/>
          <w:lang w:val="en-AU"/>
        </w:rPr>
        <w:t>,</w:t>
      </w:r>
      <w:r w:rsidRPr="00670E51">
        <w:rPr>
          <w:rFonts w:cstheme="minorHAnsi"/>
          <w:lang w:val="en-AU"/>
        </w:rPr>
        <w:t xml:space="preserve"> is as follows: </w:t>
      </w:r>
    </w:p>
    <w:p w14:paraId="12C301E4" w14:textId="58583D0B"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Project the predictions in a graph.</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M</w:t>
      </w:r>
    </w:p>
    <w:p w14:paraId="45AE46F5" w14:textId="05EC3A4F"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view the growth or decline of animal populations in a graph over a certain period.</w:t>
      </w:r>
    </w:p>
    <w:p w14:paraId="5E2C384E" w14:textId="1C5F629F"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Display results of different animals.</w:t>
      </w:r>
      <w:r w:rsidR="00773C14" w:rsidRPr="00670E51">
        <w:rPr>
          <w:rFonts w:asciiTheme="minorHAnsi" w:hAnsiTheme="minorHAnsi" w:cstheme="minorHAnsi"/>
          <w:color w:val="FF0000"/>
          <w:sz w:val="22"/>
          <w:szCs w:val="22"/>
          <w:lang w:val="en-AU"/>
        </w:rPr>
        <w:t xml:space="preserve"> </w:t>
      </w:r>
      <w:r w:rsidR="00CE4B7F" w:rsidRPr="00670E51">
        <w:rPr>
          <w:rFonts w:asciiTheme="minorHAnsi" w:hAnsiTheme="minorHAnsi" w:cstheme="minorHAnsi"/>
          <w:color w:val="FF0000"/>
          <w:sz w:val="22"/>
          <w:szCs w:val="22"/>
          <w:lang w:val="en-AU"/>
        </w:rPr>
        <w:t xml:space="preserve"> M</w:t>
      </w:r>
    </w:p>
    <w:p w14:paraId="09C95A78" w14:textId="77777777" w:rsidR="00CE4B7F"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view the results of the calculations made for the main large herbivores as an individual species rather than the total number of large </w:t>
      </w:r>
      <w:r w:rsidR="00CE4B7F" w:rsidRPr="00670E51">
        <w:rPr>
          <w:rFonts w:asciiTheme="minorHAnsi" w:hAnsiTheme="minorHAnsi" w:cstheme="minorHAnsi"/>
          <w:sz w:val="22"/>
          <w:szCs w:val="22"/>
          <w:lang w:val="en-AU"/>
        </w:rPr>
        <w:t>herbivores.</w:t>
      </w:r>
    </w:p>
    <w:p w14:paraId="6178F62E" w14:textId="37910592" w:rsidR="00237124" w:rsidRPr="00670E51" w:rsidRDefault="00237124" w:rsidP="006953C7">
      <w:pPr>
        <w:pStyle w:val="ListParagraph"/>
        <w:numPr>
          <w:ilvl w:val="0"/>
          <w:numId w:val="7"/>
        </w:numPr>
        <w:spacing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Switch between different mathematical models.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121571D9" w14:textId="68668D43" w:rsidR="00773C14" w:rsidRPr="00670E51" w:rsidRDefault="00773C14" w:rsidP="006953C7">
      <w:pPr>
        <w:pStyle w:val="ListParagraph"/>
        <w:spacing w:line="276" w:lineRule="auto"/>
        <w:ind w:left="792"/>
        <w:rPr>
          <w:rFonts w:asciiTheme="minorHAnsi" w:hAnsiTheme="minorHAnsi" w:cstheme="minorHAnsi"/>
          <w:color w:val="FF0000"/>
          <w:sz w:val="22"/>
          <w:szCs w:val="22"/>
          <w:lang w:val="en-AU"/>
        </w:rPr>
      </w:pPr>
      <w:r w:rsidRPr="00670E51">
        <w:rPr>
          <w:rFonts w:asciiTheme="minorHAnsi" w:hAnsiTheme="minorHAnsi" w:cstheme="minorHAnsi"/>
          <w:sz w:val="22"/>
          <w:szCs w:val="22"/>
          <w:lang w:val="en-AU"/>
        </w:rPr>
        <w:t>There will be more than one calculation that can be made, so the user can make a choice of which type of calculation wanted can be specified.</w:t>
      </w:r>
      <w:r w:rsidR="00CE4B7F" w:rsidRPr="00670E51">
        <w:rPr>
          <w:rFonts w:asciiTheme="minorHAnsi" w:hAnsiTheme="minorHAnsi" w:cstheme="minorHAnsi"/>
          <w:sz w:val="22"/>
          <w:szCs w:val="22"/>
          <w:lang w:val="en-AU"/>
        </w:rPr>
        <w:t xml:space="preserve"> </w:t>
      </w:r>
    </w:p>
    <w:p w14:paraId="7889277D" w14:textId="324692E2"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Alter initial data, capacity and starting amount of each animal.</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454B9EB2" w14:textId="4870E6D8"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Predict future numbers of animals</w:t>
      </w:r>
      <w:r w:rsidR="00773C14" w:rsidRPr="00670E51">
        <w:rPr>
          <w:rFonts w:asciiTheme="minorHAnsi" w:hAnsiTheme="minorHAnsi" w:cstheme="minorHAnsi"/>
          <w:sz w:val="22"/>
          <w:szCs w:val="22"/>
          <w:lang w:val="en-AU"/>
        </w:rPr>
        <w:t>.</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48643047" w14:textId="1CC6DC4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use the app to predict the possible </w:t>
      </w:r>
      <w:r w:rsidR="00AD3826" w:rsidRPr="00670E51">
        <w:rPr>
          <w:rFonts w:asciiTheme="minorHAnsi" w:hAnsiTheme="minorHAnsi" w:cstheme="minorHAnsi"/>
          <w:sz w:val="22"/>
          <w:szCs w:val="22"/>
          <w:lang w:val="en-AU"/>
        </w:rPr>
        <w:t>number</w:t>
      </w:r>
      <w:r w:rsidRPr="00670E51">
        <w:rPr>
          <w:rFonts w:asciiTheme="minorHAnsi" w:hAnsiTheme="minorHAnsi" w:cstheme="minorHAnsi"/>
          <w:sz w:val="22"/>
          <w:szCs w:val="22"/>
          <w:lang w:val="en-AU"/>
        </w:rPr>
        <w:t xml:space="preserve"> of animals after a specified time.</w:t>
      </w:r>
    </w:p>
    <w:p w14:paraId="25EB749F" w14:textId="23B66721"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Toggle natural factors that may affect the outcome.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1994F75C" w14:textId="03A0015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670E51">
        <w:rPr>
          <w:rFonts w:asciiTheme="minorHAnsi" w:hAnsiTheme="minorHAnsi" w:cstheme="minorHAnsi"/>
          <w:sz w:val="22"/>
          <w:szCs w:val="22"/>
          <w:lang w:val="en-AU"/>
        </w:rPr>
        <w:t>considered</w:t>
      </w:r>
      <w:r w:rsidRPr="00670E51">
        <w:rPr>
          <w:rFonts w:asciiTheme="minorHAnsi" w:hAnsiTheme="minorHAnsi" w:cstheme="minorHAnsi"/>
          <w:sz w:val="22"/>
          <w:szCs w:val="22"/>
          <w:lang w:val="en-AU"/>
        </w:rPr>
        <w:t xml:space="preserve"> or not.</w:t>
      </w:r>
    </w:p>
    <w:p w14:paraId="5174B32E" w14:textId="1C8993EE" w:rsidR="00773C1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Change type of graphs for projecting the results.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672F4C48" w14:textId="33AD101B"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choose different graph options for example a pie chart, line chart or bar chart.</w:t>
      </w:r>
    </w:p>
    <w:p w14:paraId="0A9C2CB0" w14:textId="44C79A05"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and load the results of a prediction to and from a file.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66203409" w14:textId="6EDD7E8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lastRenderedPageBreak/>
        <w:t>After each calculation, the results are saved to a file so that they can be used later for other tasks such as comparisons with other outcomes and whether they are viable.</w:t>
      </w:r>
    </w:p>
    <w:p w14:paraId="246B17E2" w14:textId="6DA349D4"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time/date of the calculations made.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11256036" w14:textId="2BAEEAAC"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state whether to provide the time and date of each calculation made. This makes it possible to go back and find specific previous calculations.</w:t>
      </w:r>
    </w:p>
    <w:p w14:paraId="3B7FF891" w14:textId="3EAC65B7"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Customise graph colours.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561C9C11" w14:textId="3F679629"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choose different colours and styles on the application to make it </w:t>
      </w:r>
      <w:r w:rsidR="004E78AD" w:rsidRPr="00670E51">
        <w:rPr>
          <w:rFonts w:asciiTheme="minorHAnsi" w:hAnsiTheme="minorHAnsi" w:cstheme="minorHAnsi"/>
          <w:sz w:val="22"/>
          <w:szCs w:val="22"/>
          <w:lang w:val="en-AU"/>
        </w:rPr>
        <w:t>fit</w:t>
      </w:r>
      <w:r w:rsidRPr="00670E51">
        <w:rPr>
          <w:rFonts w:asciiTheme="minorHAnsi" w:hAnsiTheme="minorHAnsi" w:cstheme="minorHAnsi"/>
          <w:sz w:val="22"/>
          <w:szCs w:val="22"/>
          <w:lang w:val="en-AU"/>
        </w:rPr>
        <w:t xml:space="preserve"> to their liking.</w:t>
      </w:r>
    </w:p>
    <w:p w14:paraId="1810C32F" w14:textId="77777777" w:rsidR="00773C14" w:rsidRPr="00670E51" w:rsidRDefault="00773C14" w:rsidP="00773C14">
      <w:pPr>
        <w:pStyle w:val="ListParagraph"/>
        <w:suppressAutoHyphens/>
        <w:spacing w:after="60" w:line="276" w:lineRule="auto"/>
        <w:ind w:left="792"/>
        <w:rPr>
          <w:rFonts w:asciiTheme="minorHAnsi" w:hAnsiTheme="minorHAnsi" w:cstheme="minorHAnsi"/>
          <w:i/>
          <w:sz w:val="22"/>
          <w:szCs w:val="22"/>
          <w:lang w:val="en-AU"/>
        </w:rPr>
      </w:pPr>
    </w:p>
    <w:p w14:paraId="0A270070" w14:textId="1A0BE51A" w:rsidR="0055380A" w:rsidRPr="00670E51" w:rsidRDefault="00533596" w:rsidP="00FF3254">
      <w:pPr>
        <w:spacing w:line="276" w:lineRule="auto"/>
        <w:rPr>
          <w:rFonts w:cstheme="minorHAnsi"/>
          <w:lang w:val="en-AU"/>
        </w:rPr>
      </w:pPr>
      <w:r w:rsidRPr="00670E51">
        <w:rPr>
          <w:rFonts w:cstheme="minorHAnsi"/>
          <w:lang w:val="en-AU"/>
        </w:rPr>
        <w:t>After studying this prioritised feature list further, the following domain model was created:</w:t>
      </w:r>
    </w:p>
    <w:p w14:paraId="5560E50B" w14:textId="5A67FAA8" w:rsidR="00533596" w:rsidRPr="00670E51" w:rsidRDefault="00533596" w:rsidP="00FF3254">
      <w:pPr>
        <w:spacing w:line="276" w:lineRule="auto"/>
        <w:rPr>
          <w:rFonts w:cstheme="minorHAnsi"/>
          <w:lang w:val="en-AU"/>
        </w:rPr>
      </w:pPr>
      <w:r w:rsidRPr="00670E51">
        <w:rPr>
          <w:rFonts w:cstheme="minorHAnsi"/>
          <w:highlight w:val="yellow"/>
          <w:lang w:val="en-AU"/>
        </w:rPr>
        <w:t>/////ENTER DOMAIN MODEL HERE/////</w:t>
      </w:r>
    </w:p>
    <w:p w14:paraId="6207F0FF" w14:textId="75986E2F" w:rsidR="004E78AD" w:rsidRPr="00670E51" w:rsidRDefault="005412FE" w:rsidP="00FF3254">
      <w:pPr>
        <w:spacing w:line="276" w:lineRule="auto"/>
        <w:rPr>
          <w:rFonts w:cstheme="minorHAnsi"/>
          <w:lang w:val="en-AU"/>
        </w:rPr>
      </w:pPr>
      <w:r w:rsidRPr="00670E51">
        <w:rPr>
          <w:rFonts w:cstheme="minorHAnsi"/>
          <w:lang w:val="en-AU"/>
        </w:rPr>
        <w:t>Due to the scope of this project, o</w:t>
      </w:r>
      <w:r w:rsidR="004E78AD" w:rsidRPr="00670E51">
        <w:rPr>
          <w:rFonts w:cstheme="minorHAnsi"/>
          <w:lang w:val="en-AU"/>
        </w:rPr>
        <w:t xml:space="preserve">nly </w:t>
      </w:r>
      <w:r w:rsidR="00955A25" w:rsidRPr="00670E51">
        <w:rPr>
          <w:rFonts w:cstheme="minorHAnsi"/>
          <w:lang w:val="en-AU"/>
        </w:rPr>
        <w:t>some features</w:t>
      </w:r>
      <w:r w:rsidR="004E78AD" w:rsidRPr="00670E51">
        <w:rPr>
          <w:rFonts w:cstheme="minorHAnsi"/>
          <w:lang w:val="en-AU"/>
        </w:rPr>
        <w:t xml:space="preserve"> were implemented into an application, </w:t>
      </w:r>
      <w:r w:rsidR="007E1C42" w:rsidRPr="00670E51">
        <w:rPr>
          <w:rFonts w:cstheme="minorHAnsi"/>
          <w:lang w:val="en-AU"/>
        </w:rPr>
        <w:t xml:space="preserve">the </w:t>
      </w:r>
      <w:r w:rsidR="0064186D" w:rsidRPr="00670E51">
        <w:rPr>
          <w:rFonts w:cstheme="minorHAnsi"/>
          <w:lang w:val="en-AU"/>
        </w:rPr>
        <w:t xml:space="preserve">detailed </w:t>
      </w:r>
      <w:r w:rsidR="007E1C42" w:rsidRPr="00670E51">
        <w:rPr>
          <w:rFonts w:cstheme="minorHAnsi"/>
          <w:lang w:val="en-AU"/>
        </w:rPr>
        <w:t>use-case descriptions of these user stories are shown in Appendix A</w:t>
      </w:r>
      <w:r w:rsidR="0064186D" w:rsidRPr="00670E51">
        <w:rPr>
          <w:rFonts w:cstheme="minorHAnsi"/>
          <w:lang w:val="en-AU"/>
        </w:rPr>
        <w:t>.</w:t>
      </w:r>
    </w:p>
    <w:p w14:paraId="273BC901" w14:textId="77777777" w:rsidR="0064186D" w:rsidRPr="00670E51" w:rsidRDefault="0064186D" w:rsidP="00FF3254">
      <w:pPr>
        <w:spacing w:line="276" w:lineRule="auto"/>
        <w:rPr>
          <w:rFonts w:cstheme="minorHAnsi"/>
          <w:lang w:val="en-AU"/>
        </w:rPr>
      </w:pPr>
    </w:p>
    <w:p w14:paraId="6553E696" w14:textId="246D9F3C" w:rsidR="00432A22" w:rsidRPr="00670E51"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szCs w:val="22"/>
          <w:lang w:val="en-AU"/>
        </w:rPr>
      </w:pPr>
      <w:r w:rsidRPr="00670E51">
        <w:rPr>
          <w:rFonts w:asciiTheme="minorHAnsi" w:hAnsiTheme="minorHAnsi" w:cstheme="minorHAnsi"/>
          <w:i/>
          <w:sz w:val="22"/>
          <w:szCs w:val="22"/>
          <w:lang w:val="en-AU"/>
        </w:rPr>
        <w:t>What mathematical models are already available?</w:t>
      </w:r>
      <w:r w:rsidR="00432A22" w:rsidRPr="00670E51">
        <w:rPr>
          <w:rFonts w:asciiTheme="minorHAnsi" w:hAnsiTheme="minorHAnsi" w:cstheme="minorHAnsi"/>
          <w:i/>
          <w:sz w:val="22"/>
          <w:szCs w:val="22"/>
          <w:lang w:val="en-AU"/>
        </w:rPr>
        <w:t xml:space="preserve">     </w:t>
      </w:r>
    </w:p>
    <w:p w14:paraId="34F99DF3" w14:textId="47C7CB67" w:rsidR="00432A22" w:rsidRPr="00670E51" w:rsidRDefault="00432A22" w:rsidP="00FF3254">
      <w:pPr>
        <w:spacing w:line="276" w:lineRule="auto"/>
        <w:rPr>
          <w:lang w:val="en-AU"/>
        </w:rPr>
      </w:pPr>
      <w:r w:rsidRPr="00670E51">
        <w:rPr>
          <w:lang w:val="en-AU"/>
        </w:rPr>
        <w:t>After conducting some literature research (both primary and secondary) using basically relevant online scholarly articles and the recommended books (see reference list) , plenty of possible mathematical models seamed to explain</w:t>
      </w:r>
      <w:r w:rsidR="00541DF2" w:rsidRPr="00670E51">
        <w:rPr>
          <w:lang w:val="en-AU"/>
        </w:rPr>
        <w:t xml:space="preserve"> the ecological system and can be</w:t>
      </w:r>
      <w:r w:rsidRPr="00670E51">
        <w:rPr>
          <w:lang w:val="en-AU"/>
        </w:rPr>
        <w:t xml:space="preserve"> applied to the given context..  </w:t>
      </w:r>
      <w:r w:rsidR="00541DF2" w:rsidRPr="00670E51">
        <w:rPr>
          <w:lang w:val="en-AU"/>
        </w:rPr>
        <w:t>Here are some examples:</w:t>
      </w:r>
    </w:p>
    <w:p w14:paraId="04FC305C" w14:textId="68A6B913" w:rsidR="007B6666" w:rsidRPr="00670E51" w:rsidRDefault="00541DF2" w:rsidP="00FF3254">
      <w:pPr>
        <w:spacing w:line="276" w:lineRule="auto"/>
        <w:rPr>
          <w:lang w:val="en-AU"/>
        </w:rPr>
      </w:pPr>
      <w:r w:rsidRPr="00670E51">
        <w:rPr>
          <w:lang w:val="en-AU"/>
        </w:rPr>
        <w:t xml:space="preserve">Let’s start first with the basic growth models which explain the growth </w:t>
      </w:r>
      <w:r w:rsidR="00E01A43" w:rsidRPr="00670E51">
        <w:rPr>
          <w:lang w:val="en-AU"/>
        </w:rPr>
        <w:t xml:space="preserve">and/or </w:t>
      </w:r>
      <w:r w:rsidRPr="00670E51">
        <w:rPr>
          <w:lang w:val="en-AU"/>
        </w:rPr>
        <w:t xml:space="preserve">the extinction of the species: </w:t>
      </w:r>
    </w:p>
    <w:p w14:paraId="4E7984C4" w14:textId="61503330" w:rsidR="007B6666" w:rsidRPr="00670E51" w:rsidRDefault="007B6666" w:rsidP="00FF3254">
      <w:pPr>
        <w:spacing w:line="276" w:lineRule="auto"/>
        <w:rPr>
          <w:b/>
          <w:lang w:val="en-AU"/>
        </w:rPr>
      </w:pPr>
      <w:r w:rsidRPr="00670E51">
        <w:rPr>
          <w:b/>
          <w:lang w:val="en-AU"/>
        </w:rPr>
        <w:t xml:space="preserve">The </w:t>
      </w:r>
      <w:r w:rsidR="00473787" w:rsidRPr="00670E51">
        <w:rPr>
          <w:b/>
          <w:lang w:val="en-AU"/>
        </w:rPr>
        <w:t xml:space="preserve">Malthus model or </w:t>
      </w:r>
      <w:r w:rsidRPr="00670E51">
        <w:rPr>
          <w:b/>
          <w:lang w:val="en-AU"/>
        </w:rPr>
        <w:t xml:space="preserve">exponential growth </w:t>
      </w:r>
      <w:r w:rsidR="00473787" w:rsidRPr="00670E51">
        <w:rPr>
          <w:b/>
          <w:lang w:val="en-AU"/>
        </w:rPr>
        <w:t>model</w:t>
      </w:r>
      <w:r w:rsidRPr="00670E51">
        <w:rPr>
          <w:b/>
          <w:lang w:val="en-AU"/>
        </w:rPr>
        <w:t>:</w:t>
      </w:r>
    </w:p>
    <w:p w14:paraId="001EAE29" w14:textId="09E08ED3" w:rsidR="00475B19" w:rsidRPr="000A2B7C" w:rsidRDefault="000A2B7C" w:rsidP="00541DF2">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m:t>
        </m:r>
        <m:r>
          <w:rPr>
            <w:rFonts w:ascii="Cambria Math" w:hAnsi="Cambria Math"/>
            <w:color w:val="0070C0"/>
            <w:sz w:val="32"/>
            <w:szCs w:val="32"/>
            <w:lang w:val="en-AU"/>
          </w:rPr>
          <m:t>rN</m:t>
        </m:r>
      </m:oMath>
      <w:r w:rsidR="001A2CF9" w:rsidRPr="000A2B7C">
        <w:rPr>
          <w:rFonts w:eastAsiaTheme="minorEastAsia"/>
          <w:color w:val="0070C0"/>
          <w:sz w:val="32"/>
          <w:szCs w:val="32"/>
          <w:lang w:val="en-AU"/>
        </w:rPr>
        <w:t xml:space="preserve"> </w:t>
      </w:r>
      <w:r w:rsidR="00475B19" w:rsidRPr="000A2B7C">
        <w:rPr>
          <w:rFonts w:eastAsiaTheme="minorEastAsia"/>
          <w:color w:val="0070C0"/>
          <w:sz w:val="32"/>
          <w:szCs w:val="32"/>
          <w:lang w:val="en-AU"/>
        </w:rPr>
        <w:t xml:space="preserve">        </w:t>
      </w:r>
      <w:r w:rsidR="00475B19" w:rsidRPr="00875ACF">
        <w:rPr>
          <w:rFonts w:asciiTheme="minorHAnsi" w:eastAsiaTheme="minorEastAsia" w:hAnsiTheme="minorHAnsi" w:cstheme="minorHAnsi"/>
          <w:color w:val="0070C0"/>
          <w:sz w:val="22"/>
          <w:szCs w:val="32"/>
          <w:lang w:val="en-AU"/>
        </w:rPr>
        <w:t>(1.1)</w:t>
      </w:r>
      <w:r w:rsidR="001A2CF9" w:rsidRPr="00875ACF">
        <w:rPr>
          <w:rFonts w:eastAsiaTheme="minorEastAsia"/>
          <w:color w:val="0070C0"/>
          <w:sz w:val="22"/>
          <w:szCs w:val="32"/>
          <w:lang w:val="en-AU"/>
        </w:rPr>
        <w:t xml:space="preserve">  </w:t>
      </w:r>
    </w:p>
    <w:p w14:paraId="4EC3B659" w14:textId="77777777" w:rsidR="00475B19" w:rsidRPr="000A2B7C" w:rsidRDefault="00475B19" w:rsidP="00541DF2">
      <w:pPr>
        <w:pStyle w:val="ListParagraph"/>
        <w:ind w:left="792"/>
        <w:rPr>
          <w:rFonts w:eastAsiaTheme="minorEastAsia"/>
          <w:color w:val="0070C0"/>
          <w:sz w:val="32"/>
          <w:szCs w:val="32"/>
          <w:lang w:val="en-AU"/>
        </w:rPr>
      </w:pPr>
    </w:p>
    <w:p w14:paraId="0751295E" w14:textId="71552D51" w:rsidR="00541DF2" w:rsidRPr="000A2B7C" w:rsidRDefault="001A2CF9" w:rsidP="00541DF2">
      <w:pPr>
        <w:pStyle w:val="ListParagraph"/>
        <w:ind w:left="792"/>
        <w:rPr>
          <w:rFonts w:eastAsiaTheme="minorEastAsia"/>
          <w:color w:val="0070C0"/>
          <w:sz w:val="32"/>
          <w:szCs w:val="32"/>
          <w:lang w:val="en-AU"/>
        </w:rPr>
      </w:pPr>
      <w:r w:rsidRPr="000A2B7C">
        <w:rPr>
          <w:rFonts w:eastAsiaTheme="minorEastAsia"/>
          <w:color w:val="0070C0"/>
          <w:sz w:val="32"/>
          <w:szCs w:val="32"/>
          <w:lang w:val="en-AU"/>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lang w:val="en-AU"/>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lang w:val="en-AU"/>
              </w:rPr>
              <m:t>ⅇ</m:t>
            </m:r>
          </m:e>
          <m:sup>
            <m:r>
              <w:rPr>
                <w:rFonts w:ascii="Cambria Math" w:hAnsi="Cambria Math"/>
                <w:color w:val="0070C0"/>
                <w:sz w:val="32"/>
                <w:szCs w:val="32"/>
              </w:rPr>
              <m:t>rt</m:t>
            </m:r>
          </m:sup>
        </m:sSup>
        <m:r>
          <w:rPr>
            <w:rFonts w:ascii="Cambria Math" w:eastAsiaTheme="minorEastAsia" w:hAnsi="Cambria Math"/>
            <w:color w:val="0070C0"/>
            <w:sz w:val="32"/>
            <w:szCs w:val="32"/>
            <w:lang w:val="en-AU"/>
          </w:rPr>
          <m:t xml:space="preserve">    </m:t>
        </m:r>
      </m:oMath>
      <w:r w:rsidR="00475B19" w:rsidRPr="003E221C">
        <w:rPr>
          <w:rFonts w:asciiTheme="minorHAnsi" w:eastAsiaTheme="minorEastAsia" w:hAnsiTheme="minorHAnsi" w:cstheme="minorHAnsi"/>
          <w:color w:val="0070C0"/>
          <w:sz w:val="22"/>
          <w:szCs w:val="32"/>
          <w:lang w:val="en-AU"/>
        </w:rPr>
        <w:t>(1.2)</w:t>
      </w:r>
    </w:p>
    <w:p w14:paraId="1564222F" w14:textId="7E4371B9" w:rsidR="00473787" w:rsidRPr="000A2B7C" w:rsidRDefault="00473787" w:rsidP="00541DF2">
      <w:pPr>
        <w:pStyle w:val="ListParagraph"/>
        <w:ind w:left="792"/>
        <w:rPr>
          <w:rFonts w:eastAsiaTheme="minorEastAsia"/>
          <w:color w:val="0070C0"/>
          <w:lang w:val="en-AU"/>
        </w:rPr>
      </w:pPr>
    </w:p>
    <w:p w14:paraId="5845B031" w14:textId="77777777" w:rsidR="004E744B" w:rsidRPr="004E744B" w:rsidRDefault="001A2CF9" w:rsidP="00AB7E09">
      <w:pPr>
        <w:spacing w:line="276" w:lineRule="auto"/>
        <w:rPr>
          <w:rFonts w:cstheme="minorHAnsi"/>
          <w:kern w:val="0"/>
          <w:lang w:val="en-AU" w:eastAsia="nl-NL"/>
          <w14:ligatures w14:val="none"/>
        </w:rPr>
      </w:pPr>
      <w:r w:rsidRPr="004E744B">
        <w:rPr>
          <w:rFonts w:cstheme="minorHAnsi"/>
          <w:kern w:val="0"/>
          <w:lang w:val="en-AU" w:eastAsia="nl-NL"/>
          <w14:ligatures w14:val="none"/>
        </w:rPr>
        <w:t>Where r = b-d, and b and d are constant birth and death rate respectively.</w:t>
      </w:r>
    </w:p>
    <w:p w14:paraId="3CCCE13F" w14:textId="2BFE5D15" w:rsidR="00AB7E09" w:rsidRPr="004E744B" w:rsidRDefault="0062689F" w:rsidP="00AB7E09">
      <w:pPr>
        <w:spacing w:line="276" w:lineRule="auto"/>
        <w:rPr>
          <w:rFonts w:cstheme="minorHAnsi"/>
          <w:kern w:val="0"/>
          <w:lang w:val="en-AU" w:eastAsia="nl-NL"/>
          <w14:ligatures w14:val="none"/>
        </w:rPr>
      </w:pPr>
      <w:r w:rsidRPr="004E744B">
        <w:rPr>
          <w:rFonts w:cstheme="minorHAnsi"/>
          <w:lang w:val="en-AU"/>
        </w:rPr>
        <w:t xml:space="preserve">The growth rate according to the exponential model </w:t>
      </w:r>
      <w:r w:rsidR="008E62CF" w:rsidRPr="004E744B">
        <w:rPr>
          <w:rFonts w:cstheme="minorHAnsi"/>
          <w:lang w:val="en-AU"/>
        </w:rPr>
        <w:t xml:space="preserve">is the same which means the bigger the </w:t>
      </w:r>
      <w:r w:rsidR="001A2CF9" w:rsidRPr="004E744B">
        <w:rPr>
          <w:rFonts w:cstheme="minorHAnsi"/>
          <w:lang w:val="en-AU"/>
        </w:rPr>
        <w:t xml:space="preserve">                     </w:t>
      </w:r>
      <w:r w:rsidR="008E62CF" w:rsidRPr="004E744B">
        <w:rPr>
          <w:rFonts w:cstheme="minorHAnsi"/>
          <w:lang w:val="en-AU"/>
        </w:rPr>
        <w:t>population number, the faster and bigger it gets with time. Applying this formula using the given data of the animals would show an unrealistic exponential rise of their number</w:t>
      </w:r>
      <w:r w:rsidR="00286B2C" w:rsidRPr="004E744B">
        <w:rPr>
          <w:rFonts w:cstheme="minorHAnsi"/>
          <w:lang w:val="en-AU"/>
        </w:rPr>
        <w:t xml:space="preserve"> represented by a J-shaped curve</w:t>
      </w:r>
      <w:r w:rsidR="008E62CF" w:rsidRPr="004E744B">
        <w:rPr>
          <w:rFonts w:cstheme="minorHAnsi"/>
          <w:lang w:val="en-AU"/>
        </w:rPr>
        <w:t>.</w:t>
      </w:r>
      <w:r w:rsidR="00286B2C" w:rsidRPr="004E744B">
        <w:rPr>
          <w:rFonts w:cstheme="minorHAnsi"/>
          <w:lang w:val="en-AU"/>
        </w:rPr>
        <w:t xml:space="preserve">  </w:t>
      </w:r>
      <w:r w:rsidR="008E62CF" w:rsidRPr="004E744B">
        <w:rPr>
          <w:rFonts w:cstheme="minorHAnsi"/>
          <w:lang w:val="en-AU"/>
        </w:rPr>
        <w:t>(Figure 1) Which brings us to the next model.</w:t>
      </w:r>
    </w:p>
    <w:p w14:paraId="508C60A3" w14:textId="62D2672C" w:rsidR="007B6666" w:rsidRPr="00AB7E09" w:rsidRDefault="007B6666" w:rsidP="00AB7E09">
      <w:pPr>
        <w:spacing w:line="276" w:lineRule="auto"/>
        <w:rPr>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0A2B7C"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w:t>
      </w:r>
      <w:r w:rsidR="00475B19" w:rsidRPr="003E221C">
        <w:rPr>
          <w:rFonts w:asciiTheme="minorHAnsi" w:eastAsiaTheme="minorEastAsia" w:hAnsiTheme="minorHAnsi" w:cstheme="minorHAnsi"/>
          <w:color w:val="0070C0"/>
          <w:sz w:val="22"/>
          <w:szCs w:val="32"/>
          <w:lang w:val="en-AU"/>
        </w:rPr>
        <w:t>(1.3)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5F16F620"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w:t>
      </w:r>
      <w:r w:rsidRPr="003E221C">
        <w:rPr>
          <w:rFonts w:asciiTheme="minorHAnsi" w:eastAsiaTheme="minorEastAsia" w:hAnsiTheme="minorHAnsi" w:cstheme="minorHAnsi"/>
          <w:color w:val="0070C0"/>
          <w:sz w:val="22"/>
          <w:szCs w:val="32"/>
          <w:lang w:val="en-AU"/>
        </w:rPr>
        <w:t>(1.4)</w:t>
      </w:r>
    </w:p>
    <w:p w14:paraId="0EED1CDE" w14:textId="77777777" w:rsidR="004E744B" w:rsidRDefault="004E744B" w:rsidP="009E39BA">
      <w:pPr>
        <w:pStyle w:val="ListParagraph"/>
        <w:ind w:left="792"/>
        <w:rPr>
          <w:rFonts w:eastAsiaTheme="minorEastAsia"/>
          <w:color w:val="0070C0"/>
          <w:sz w:val="32"/>
          <w:szCs w:val="32"/>
          <w:lang w:val="en-AU"/>
        </w:rPr>
      </w:pPr>
    </w:p>
    <w:p w14:paraId="0F2721C8" w14:textId="1DE57936" w:rsidR="003F045D" w:rsidRDefault="00D00B45" w:rsidP="003F045D">
      <w:pPr>
        <w:spacing w:line="276" w:lineRule="auto"/>
        <w:rPr>
          <w:lang w:val="en-AU"/>
        </w:rPr>
      </w:pPr>
      <w:r>
        <w:rPr>
          <w:lang w:val="en-AU"/>
        </w:rPr>
        <w:t>In this equation, the bigger the population size N gets approaching the maximum carrying capacity K, the smaller the birth rate.  Which makes sense since observations have shown that the large number of herbivores in the preserve has led to an unbalanced ecological system where the animals compete for food and facing starvation. It’s representation on the graph shows an S-shaped curve. (Figure 2)</w:t>
      </w:r>
    </w:p>
    <w:p w14:paraId="0767CF15" w14:textId="77777777" w:rsidR="003F045D" w:rsidRDefault="003F045D" w:rsidP="003F045D">
      <w:pPr>
        <w:spacing w:line="276" w:lineRule="auto"/>
        <w:rPr>
          <w:lang w:val="en-AU"/>
        </w:rPr>
      </w:pPr>
    </w:p>
    <w:p w14:paraId="5D95579E" w14:textId="0136057D" w:rsidR="00970E87" w:rsidRPr="003F045D" w:rsidRDefault="00970E87" w:rsidP="003F045D">
      <w:pPr>
        <w:spacing w:line="276" w:lineRule="auto"/>
        <w:ind w:left="794"/>
        <w:rPr>
          <w:lang w:val="en-AU"/>
        </w:rPr>
      </w:pPr>
      <m:oMath>
        <m:r>
          <w:rPr>
            <w:rFonts w:ascii="Cambria Math" w:hAnsi="Cambria Math"/>
            <w:color w:val="0070C0"/>
            <w:sz w:val="32"/>
            <w:szCs w:val="32"/>
            <w:lang w:val="en-AU"/>
          </w:rPr>
          <m:t>P</m:t>
        </m:r>
        <m:d>
          <m:dPr>
            <m:ctrlPr>
              <w:rPr>
                <w:rFonts w:ascii="Cambria Math" w:hAnsi="Cambria Math"/>
                <w:i/>
                <w:color w:val="0070C0"/>
                <w:sz w:val="32"/>
                <w:szCs w:val="32"/>
                <w:lang w:val="en-AU"/>
              </w:rPr>
            </m:ctrlPr>
          </m:dPr>
          <m:e>
            <m:r>
              <w:rPr>
                <w:rFonts w:ascii="Cambria Math" w:hAnsi="Cambria Math"/>
                <w:color w:val="0070C0"/>
                <w:sz w:val="32"/>
                <w:szCs w:val="32"/>
                <w:lang w:val="en-AU"/>
              </w:rPr>
              <m:t>extinction</m:t>
            </m:r>
          </m:e>
        </m:d>
        <m:r>
          <w:rPr>
            <w:rFonts w:ascii="Cambria Math" w:hAnsi="Cambria Math"/>
            <w:color w:val="0070C0"/>
            <w:sz w:val="32"/>
            <w:szCs w:val="32"/>
            <w:lang w:val="en-AU"/>
          </w:rPr>
          <m:t>=</m:t>
        </m:r>
        <m:sSup>
          <m:sSupPr>
            <m:ctrlPr>
              <w:rPr>
                <w:rFonts w:ascii="Cambria Math" w:hAnsi="Cambria Math"/>
                <w:i/>
                <w:color w:val="0070C0"/>
                <w:sz w:val="32"/>
                <w:szCs w:val="32"/>
                <w:lang w:val="en-AU"/>
              </w:rPr>
            </m:ctrlPr>
          </m:sSupPr>
          <m:e>
            <m:d>
              <m:dPr>
                <m:ctrlPr>
                  <w:rPr>
                    <w:rFonts w:ascii="Cambria Math" w:hAnsi="Cambria Math"/>
                    <w:i/>
                    <w:color w:val="0070C0"/>
                    <w:sz w:val="32"/>
                    <w:szCs w:val="32"/>
                    <w:lang w:val="en-AU"/>
                  </w:rPr>
                </m:ctrlPr>
              </m:dPr>
              <m:e>
                <m:f>
                  <m:fPr>
                    <m:type m:val="noBar"/>
                    <m:ctrlPr>
                      <w:rPr>
                        <w:rFonts w:ascii="Cambria Math" w:hAnsi="Cambria Math"/>
                        <w:i/>
                        <w:color w:val="0070C0"/>
                        <w:sz w:val="32"/>
                        <w:szCs w:val="32"/>
                        <w:lang w:val="en-AU"/>
                      </w:rPr>
                    </m:ctrlPr>
                  </m:fPr>
                  <m:num>
                    <m:r>
                      <w:rPr>
                        <w:rFonts w:ascii="Cambria Math" w:hAnsi="Cambria Math"/>
                        <w:color w:val="0070C0"/>
                        <w:sz w:val="32"/>
                        <w:szCs w:val="32"/>
                        <w:lang w:val="en-AU"/>
                      </w:rPr>
                      <m:t>d</m:t>
                    </m:r>
                  </m:num>
                  <m:den>
                    <m:r>
                      <w:rPr>
                        <w:rFonts w:ascii="Cambria Math" w:hAnsi="Cambria Math"/>
                        <w:color w:val="0070C0"/>
                        <w:sz w:val="32"/>
                        <w:szCs w:val="32"/>
                        <w:lang w:val="en-AU"/>
                      </w:rPr>
                      <m:t>b</m:t>
                    </m:r>
                  </m:den>
                </m:f>
              </m:e>
            </m:d>
          </m:e>
          <m:sup>
            <m:r>
              <w:rPr>
                <w:rFonts w:ascii="Cambria Math" w:hAnsi="Cambria Math"/>
                <w:color w:val="0070C0"/>
                <w:sz w:val="32"/>
                <w:szCs w:val="32"/>
                <w:lang w:val="en-AU"/>
              </w:rPr>
              <m:t>N0</m:t>
            </m:r>
          </m:sup>
        </m:sSup>
      </m:oMath>
      <w:r w:rsidR="003F045D">
        <w:rPr>
          <w:lang w:val="en-AU"/>
        </w:rPr>
        <w:t xml:space="preserve"> </w:t>
      </w:r>
    </w:p>
    <w:p w14:paraId="28DCE4CE" w14:textId="77777777" w:rsidR="00B35E2C" w:rsidRDefault="00B35E2C" w:rsidP="009E39BA">
      <w:pPr>
        <w:pStyle w:val="ListParagraph"/>
        <w:ind w:left="792"/>
        <w:rPr>
          <w:rFonts w:asciiTheme="minorHAnsi" w:eastAsiaTheme="minorEastAsia" w:hAnsiTheme="minorHAnsi"/>
          <w:sz w:val="22"/>
          <w:szCs w:val="32"/>
          <w:lang w:val="en-AU"/>
        </w:rPr>
      </w:pPr>
    </w:p>
    <w:p w14:paraId="72AABDB1" w14:textId="1AD64334" w:rsidR="009E39BA" w:rsidRPr="003F045D" w:rsidRDefault="003F045D" w:rsidP="00B35E2C">
      <w:pPr>
        <w:rPr>
          <w:lang w:val="en-AU"/>
        </w:rPr>
      </w:pPr>
      <w:r w:rsidRPr="003F045D">
        <w:rPr>
          <w:lang w:val="en-AU"/>
        </w:rPr>
        <w:t>Discrete population growth</w:t>
      </w:r>
      <w:r>
        <w:rPr>
          <w:lang w:val="en-AU"/>
        </w:rPr>
        <w:t>:</w:t>
      </w:r>
    </w:p>
    <w:p w14:paraId="6D818A6C" w14:textId="7BF09F22" w:rsidR="009E39BA" w:rsidRDefault="000A2B7C" w:rsidP="009E39BA">
      <w:pPr>
        <w:pStyle w:val="ListParagraph"/>
        <w:ind w:left="792"/>
        <w:rPr>
          <w:rFonts w:eastAsiaTheme="minorEastAsia"/>
          <w:color w:val="0070C0"/>
          <w:sz w:val="32"/>
          <w:szCs w:val="32"/>
          <w:lang w:val="en-AU"/>
        </w:rPr>
      </w:pP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sidR="00D00B45">
        <w:rPr>
          <w:rFonts w:eastAsiaTheme="minorEastAsia"/>
          <w:color w:val="0070C0"/>
          <w:sz w:val="32"/>
          <w:szCs w:val="32"/>
          <w:lang w:val="en-AU"/>
        </w:rPr>
        <w:t xml:space="preserve"> </w:t>
      </w:r>
    </w:p>
    <w:p w14:paraId="2268397F" w14:textId="77777777" w:rsidR="003F045D" w:rsidRDefault="003F045D" w:rsidP="009E39BA">
      <w:pPr>
        <w:pStyle w:val="ListParagraph"/>
        <w:ind w:left="792"/>
        <w:rPr>
          <w:rFonts w:asciiTheme="minorHAnsi" w:eastAsiaTheme="minorEastAsia" w:hAnsiTheme="minorHAnsi"/>
          <w:sz w:val="22"/>
          <w:szCs w:val="32"/>
          <w:lang w:val="en-AU"/>
        </w:rPr>
      </w:pPr>
    </w:p>
    <w:p w14:paraId="302304E0" w14:textId="77777777" w:rsidR="003F045D" w:rsidRDefault="003F045D" w:rsidP="009E39BA">
      <w:pPr>
        <w:pStyle w:val="ListParagraph"/>
        <w:ind w:left="792"/>
        <w:rPr>
          <w:rFonts w:asciiTheme="minorHAnsi" w:eastAsiaTheme="minorEastAsia" w:hAnsiTheme="minorHAnsi"/>
          <w:sz w:val="22"/>
          <w:szCs w:val="32"/>
          <w:lang w:val="en-AU"/>
        </w:rPr>
      </w:pPr>
    </w:p>
    <w:p w14:paraId="752F2BE6" w14:textId="371C967E" w:rsidR="003F045D" w:rsidRPr="003F045D" w:rsidRDefault="003F045D" w:rsidP="00B35E2C">
      <w:pPr>
        <w:rPr>
          <w:lang w:val="en-AU"/>
        </w:rPr>
      </w:pPr>
      <w:r>
        <w:rPr>
          <w:lang w:val="en-AU"/>
        </w:rPr>
        <w:t>Model of Grass Growth</w:t>
      </w:r>
      <w:r>
        <w:rPr>
          <w:lang w:val="en-AU"/>
        </w:rPr>
        <w:t>:</w:t>
      </w:r>
    </w:p>
    <w:p w14:paraId="7A1B0C5E" w14:textId="247385CB" w:rsidR="00D00B45" w:rsidRPr="0011129A" w:rsidRDefault="00864405" w:rsidP="0011129A">
      <w:pPr>
        <w:spacing w:line="276" w:lineRule="auto"/>
        <w:rPr>
          <w:sz w:val="44"/>
          <w:szCs w:val="24"/>
          <w:lang w:eastAsia="fr-FR"/>
        </w:rPr>
      </w:pPr>
      <w:r w:rsidRPr="000A2B7C">
        <w:rPr>
          <w:sz w:val="44"/>
          <w:szCs w:val="24"/>
          <w:lang w:val="en-AU"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p>
    <w:p w14:paraId="29B9194F" w14:textId="7BD466A3" w:rsidR="00D00B45" w:rsidRPr="0011129A" w:rsidRDefault="00D00B45" w:rsidP="00B35E2C">
      <w:pPr>
        <w:rPr>
          <w:lang w:val="en-AU"/>
        </w:rPr>
      </w:pPr>
      <w:r w:rsidRPr="0011129A">
        <w:rPr>
          <w:lang w:val="en-AU"/>
        </w:rPr>
        <w:t>Etc….</w:t>
      </w:r>
    </w:p>
    <w:p w14:paraId="45E42D24" w14:textId="77777777" w:rsidR="00D00B45" w:rsidRPr="00FC4496" w:rsidRDefault="00D00B45" w:rsidP="00FC4496">
      <w:pPr>
        <w:pStyle w:val="ListParagraph"/>
        <w:spacing w:line="276" w:lineRule="auto"/>
        <w:ind w:left="792"/>
        <w:rPr>
          <w:rFonts w:asciiTheme="minorHAnsi" w:eastAsiaTheme="minorEastAsia" w:hAnsiTheme="minorHAnsi" w:cstheme="minorHAnsi"/>
          <w:sz w:val="22"/>
          <w:lang w:val="en-AU"/>
        </w:rPr>
      </w:pPr>
    </w:p>
    <w:p w14:paraId="493143A3" w14:textId="77777777"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 xml:space="preserve">N = the size of population </w:t>
      </w:r>
    </w:p>
    <w:p w14:paraId="01FCA94C" w14:textId="6A3A5ECA" w:rsidR="008E62CF" w:rsidRPr="00FC4496" w:rsidRDefault="00FF0D20" w:rsidP="00FC4496">
      <w:pPr>
        <w:pStyle w:val="ListParagraph"/>
        <w:numPr>
          <w:ilvl w:val="0"/>
          <w:numId w:val="28"/>
        </w:numPr>
        <w:spacing w:after="160" w:line="276" w:lineRule="auto"/>
        <w:jc w:val="both"/>
        <w:rPr>
          <w:rFonts w:asciiTheme="minorHAnsi" w:hAnsiTheme="minorHAnsi" w:cstheme="minorHAnsi"/>
          <w:sz w:val="22"/>
        </w:rPr>
      </w:pPr>
      <w:r>
        <w:rPr>
          <w:rFonts w:asciiTheme="minorHAnsi" w:hAnsiTheme="minorHAnsi" w:cstheme="minorHAnsi"/>
          <w:sz w:val="22"/>
        </w:rPr>
        <w:t xml:space="preserve">t </w:t>
      </w:r>
      <w:r w:rsidR="008E62CF" w:rsidRPr="00FC4496">
        <w:rPr>
          <w:rFonts w:asciiTheme="minorHAnsi" w:hAnsiTheme="minorHAnsi" w:cstheme="minorHAnsi"/>
          <w:sz w:val="22"/>
        </w:rPr>
        <w:t>=point in time</w:t>
      </w:r>
    </w:p>
    <w:p w14:paraId="54F77D5C" w14:textId="311F5C4D"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proofErr w:type="spellStart"/>
      <w:r w:rsidRPr="00FC4496">
        <w:rPr>
          <w:rFonts w:asciiTheme="minorHAnsi" w:hAnsiTheme="minorHAnsi" w:cstheme="minorHAnsi"/>
          <w:sz w:val="22"/>
          <w:lang w:val="en-US"/>
        </w:rPr>
        <w:t>N</w:t>
      </w:r>
      <w:r w:rsidRPr="00FC4496">
        <w:rPr>
          <w:rFonts w:asciiTheme="minorHAnsi" w:hAnsiTheme="minorHAnsi" w:cstheme="minorHAnsi"/>
          <w:sz w:val="22"/>
          <w:vertAlign w:val="subscript"/>
          <w:lang w:val="en-US"/>
        </w:rPr>
        <w:t>t</w:t>
      </w:r>
      <w:proofErr w:type="spellEnd"/>
      <w:r w:rsidR="00FF0D20">
        <w:rPr>
          <w:rFonts w:asciiTheme="minorHAnsi" w:hAnsiTheme="minorHAnsi" w:cstheme="minorHAnsi"/>
          <w:sz w:val="22"/>
          <w:vertAlign w:val="subscript"/>
          <w:lang w:val="en-US"/>
        </w:rPr>
        <w:t xml:space="preserve"> </w:t>
      </w:r>
      <w:r w:rsidRPr="00FC4496">
        <w:rPr>
          <w:rFonts w:asciiTheme="minorHAnsi" w:hAnsiTheme="minorHAnsi" w:cstheme="minorHAnsi"/>
          <w:sz w:val="22"/>
          <w:lang w:val="en-US"/>
        </w:rPr>
        <w:t>=number of individuals in population at a certain time.</w:t>
      </w:r>
    </w:p>
    <w:p w14:paraId="35910778" w14:textId="5C535E8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B</w:t>
      </w:r>
      <w:r w:rsidR="00FF0D20">
        <w:rPr>
          <w:rFonts w:asciiTheme="minorHAnsi" w:hAnsiTheme="minorHAnsi" w:cstheme="minorHAnsi"/>
          <w:sz w:val="22"/>
        </w:rPr>
        <w:t xml:space="preserve"> </w:t>
      </w:r>
      <w:r w:rsidRPr="00FC4496">
        <w:rPr>
          <w:rFonts w:asciiTheme="minorHAnsi" w:hAnsiTheme="minorHAnsi" w:cstheme="minorHAnsi"/>
          <w:sz w:val="22"/>
        </w:rPr>
        <w:t>= num of birth</w:t>
      </w:r>
    </w:p>
    <w:p w14:paraId="17D8574B" w14:textId="055F01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D</w:t>
      </w:r>
      <w:r w:rsidR="00FF0D20">
        <w:rPr>
          <w:rFonts w:asciiTheme="minorHAnsi" w:hAnsiTheme="minorHAnsi" w:cstheme="minorHAnsi"/>
          <w:sz w:val="22"/>
        </w:rPr>
        <w:t xml:space="preserve"> </w:t>
      </w:r>
      <w:r w:rsidRPr="00FC4496">
        <w:rPr>
          <w:rFonts w:asciiTheme="minorHAnsi" w:hAnsiTheme="minorHAnsi" w:cstheme="minorHAnsi"/>
          <w:sz w:val="22"/>
        </w:rPr>
        <w:t>= num of death</w:t>
      </w:r>
    </w:p>
    <w:p w14:paraId="6199A3C6" w14:textId="28CFCA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I</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immigration (entering)</w:t>
      </w:r>
    </w:p>
    <w:p w14:paraId="5E2CC05D" w14:textId="469F0240"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E</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emigrants (leaving)</w:t>
      </w:r>
    </w:p>
    <w:p w14:paraId="75DC9D07" w14:textId="5D261BF4"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r</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w:t>
      </w:r>
      <w:r w:rsidR="001A2CF9" w:rsidRPr="00FC4496">
        <w:rPr>
          <w:rFonts w:asciiTheme="minorHAnsi" w:hAnsiTheme="minorHAnsi" w:cstheme="minorHAnsi"/>
          <w:sz w:val="22"/>
          <w:lang w:val="en-US"/>
        </w:rPr>
        <w:t xml:space="preserve"> or linear birth</w:t>
      </w:r>
      <w:r w:rsidRPr="00FC4496">
        <w:rPr>
          <w:rFonts w:asciiTheme="minorHAnsi" w:hAnsiTheme="minorHAnsi" w:cstheme="minorHAnsi"/>
          <w:sz w:val="22"/>
          <w:lang w:val="en-US"/>
        </w:rPr>
        <w:t xml:space="preserve"> rate of increase = Birth-Death</w:t>
      </w:r>
    </w:p>
    <w:p w14:paraId="2B810F4E" w14:textId="6B41EB79"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b</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 birth rate [ birth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18772310" w14:textId="574ED8AB" w:rsidR="00D00B45" w:rsidRPr="004E744B" w:rsidRDefault="008E62CF" w:rsidP="004E744B">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d=instantaneous death rate [ death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FF3254">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for the sake of </w:t>
      </w:r>
      <w:r w:rsidR="009A2123" w:rsidRPr="00AC4AFF">
        <w:rPr>
          <w:rFonts w:cstheme="minorHAnsi"/>
          <w:i/>
          <w:u w:val="single"/>
          <w:lang w:val="en-AU"/>
        </w:rPr>
        <w:t>simplification</w:t>
      </w:r>
      <w:r w:rsidR="009A2123">
        <w:rPr>
          <w:rFonts w:cstheme="minorHAnsi"/>
          <w:lang w:val="en-AU"/>
        </w:rPr>
        <w:t>:</w:t>
      </w:r>
    </w:p>
    <w:p w14:paraId="7377A9CA" w14:textId="4B946D41" w:rsidR="000E228E" w:rsidRPr="00EC65BC" w:rsidRDefault="000E228E"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No genetic, age or size structure.</w:t>
      </w:r>
    </w:p>
    <w:p w14:paraId="1E15856F" w14:textId="0C2FBEC6" w:rsidR="000A5C0F"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immigration or emigration since the fences are close.</w:t>
      </w:r>
    </w:p>
    <w:p w14:paraId="2B4C2F2B" w14:textId="56647DE8" w:rsidR="00936D8B"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predator effect even though releasing wolves would restore or at least improve the balance</w:t>
      </w:r>
      <w:r w:rsidR="000E228E" w:rsidRPr="00EC65BC">
        <w:rPr>
          <w:rFonts w:asciiTheme="minorHAnsi" w:hAnsiTheme="minorHAnsi" w:cstheme="minorHAnsi"/>
          <w:sz w:val="22"/>
          <w:lang w:val="en-AU"/>
        </w:rPr>
        <w:t xml:space="preserve">. </w:t>
      </w:r>
      <w:r w:rsidR="00EC65BC" w:rsidRPr="00EC65BC">
        <w:rPr>
          <w:rFonts w:asciiTheme="minorHAnsi" w:hAnsiTheme="minorHAnsi" w:cstheme="minorHAnsi"/>
          <w:sz w:val="22"/>
          <w:lang w:val="en-AU"/>
        </w:rPr>
        <w:t>Researchers</w:t>
      </w:r>
      <w:r w:rsidR="000E228E" w:rsidRPr="00EC65BC">
        <w:rPr>
          <w:rFonts w:asciiTheme="minorHAnsi" w:hAnsiTheme="minorHAnsi" w:cstheme="minorHAnsi"/>
          <w:sz w:val="22"/>
          <w:lang w:val="en-AU"/>
        </w:rPr>
        <w:t xml:space="preserve"> discovered that the preserve couldn’t be big enough to contain a pack of wolves without affecting the eco-system balance and would be controversial anyway.</w:t>
      </w:r>
    </w:p>
    <w:p w14:paraId="1D96FED5" w14:textId="0FFA31C0" w:rsidR="00AC4AFF" w:rsidRPr="00EC65BC" w:rsidRDefault="00160DCA"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lastRenderedPageBreak/>
        <w:t>Based</w:t>
      </w:r>
      <w:r w:rsidR="00AC4AFF" w:rsidRPr="00EC65BC">
        <w:rPr>
          <w:rFonts w:asciiTheme="minorHAnsi" w:hAnsiTheme="minorHAnsi" w:cstheme="minorHAnsi"/>
          <w:sz w:val="22"/>
          <w:lang w:val="en-AU"/>
        </w:rPr>
        <w:t xml:space="preserve"> on the project description, previous researches have shown that interactions between the deer and the other species is only 30% and could be left out.</w:t>
      </w:r>
    </w:p>
    <w:p w14:paraId="3A7E6289" w14:textId="2C4E3711" w:rsidR="00AC4AFF" w:rsidRPr="004E744B" w:rsidRDefault="00AC4AFF" w:rsidP="00FF3254">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 xml:space="preserve">The growth rate is considered to be continuous  </w:t>
      </w:r>
      <w:r w:rsidRPr="00EC65BC">
        <w:rPr>
          <w:rFonts w:asciiTheme="minorHAnsi" w:hAnsiTheme="minorHAnsi" w:cstheme="minorHAnsi"/>
          <w:sz w:val="22"/>
        </w:rPr>
        <w:sym w:font="Wingdings" w:char="F0E0"/>
      </w:r>
      <w:r w:rsidRPr="00EC65BC">
        <w:rPr>
          <w:rFonts w:asciiTheme="minorHAnsi" w:hAnsiTheme="minorHAnsi" w:cstheme="minorHAnsi"/>
          <w:sz w:val="22"/>
          <w:lang w:val="en-AU"/>
        </w:rPr>
        <w:t xml:space="preserve"> no time lags.</w:t>
      </w:r>
    </w:p>
    <w:p w14:paraId="397FEF5A" w14:textId="5F09BF3C" w:rsidR="00936D8B" w:rsidRDefault="009A2123" w:rsidP="00FF3254">
      <w:pPr>
        <w:suppressAutoHyphens/>
        <w:spacing w:line="276" w:lineRule="auto"/>
        <w:rPr>
          <w:rFonts w:cstheme="minorHAnsi"/>
          <w:lang w:val="en-AU"/>
        </w:rPr>
      </w:pPr>
      <w:r>
        <w:rPr>
          <w:rFonts w:cstheme="minorHAnsi"/>
          <w:lang w:val="en-AU"/>
        </w:rPr>
        <w:t xml:space="preserve">However </w:t>
      </w:r>
      <w:r w:rsidR="00AC4AFF">
        <w:rPr>
          <w:rFonts w:cstheme="minorHAnsi"/>
          <w:lang w:val="en-AU"/>
        </w:rPr>
        <w:t xml:space="preserve">ignoring these effects isn’t realistic as the observations show that the system is more complex and that many interacting factors affect this eco-balance. That’s why it’s wise to take into account the effect of some variations on the models, such as: </w:t>
      </w:r>
    </w:p>
    <w:p w14:paraId="0E35C52E" w14:textId="72160536"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The </w:t>
      </w:r>
      <w:r w:rsidRPr="00B93997">
        <w:rPr>
          <w:rFonts w:asciiTheme="minorHAnsi" w:hAnsiTheme="minorHAnsi" w:cstheme="minorHAnsi"/>
          <w:b/>
          <w:sz w:val="22"/>
          <w:lang w:val="en-AU"/>
        </w:rPr>
        <w:t>exponential</w:t>
      </w:r>
      <w:r w:rsidRPr="00B93997">
        <w:rPr>
          <w:rFonts w:asciiTheme="minorHAnsi" w:hAnsiTheme="minorHAnsi" w:cstheme="minorHAnsi"/>
          <w:sz w:val="22"/>
          <w:lang w:val="en-AU"/>
        </w:rPr>
        <w:t xml:space="preserve"> growth isn’t realistic since the resources are limited, which influences the birth and death rates, that’s why the </w:t>
      </w:r>
      <w:r w:rsidRPr="00B93997">
        <w:rPr>
          <w:rFonts w:asciiTheme="minorHAnsi" w:hAnsiTheme="minorHAnsi" w:cstheme="minorHAnsi"/>
          <w:b/>
          <w:sz w:val="22"/>
          <w:lang w:val="en-AU"/>
        </w:rPr>
        <w:t>logistic</w:t>
      </w:r>
      <w:r w:rsidRPr="00B93997">
        <w:rPr>
          <w:rFonts w:asciiTheme="minorHAnsi" w:hAnsiTheme="minorHAnsi" w:cstheme="minorHAnsi"/>
          <w:sz w:val="22"/>
          <w:lang w:val="en-AU"/>
        </w:rPr>
        <w:t xml:space="preserve"> formula was used instead.</w:t>
      </w:r>
    </w:p>
    <w:p w14:paraId="2103E47E" w14:textId="3D5EB0AA"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Time lags</w:t>
      </w:r>
      <w:r w:rsidR="00316B28" w:rsidRPr="00B93997">
        <w:rPr>
          <w:rFonts w:asciiTheme="minorHAnsi" w:hAnsiTheme="minorHAnsi" w:cstheme="minorHAnsi"/>
          <w:sz w:val="22"/>
          <w:lang w:val="en-AU"/>
        </w:rPr>
        <w:t>.</w:t>
      </w:r>
    </w:p>
    <w:p w14:paraId="71AF98A0" w14:textId="74AC4697"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Discrete population growth # </w:t>
      </w:r>
      <w:r w:rsidR="00316B28" w:rsidRPr="00B93997">
        <w:rPr>
          <w:rFonts w:asciiTheme="minorHAnsi" w:hAnsiTheme="minorHAnsi" w:cstheme="minorHAnsi"/>
          <w:sz w:val="22"/>
          <w:lang w:val="en-AU"/>
        </w:rPr>
        <w:t>Continuous</w:t>
      </w:r>
      <w:r w:rsidRPr="00B93997">
        <w:rPr>
          <w:rFonts w:asciiTheme="minorHAnsi" w:hAnsiTheme="minorHAnsi" w:cstheme="minorHAnsi"/>
          <w:sz w:val="22"/>
          <w:lang w:val="en-AU"/>
        </w:rPr>
        <w:t xml:space="preserve"> mode</w:t>
      </w:r>
      <w:r w:rsidR="00316B28" w:rsidRPr="00B93997">
        <w:rPr>
          <w:rFonts w:asciiTheme="minorHAnsi" w:hAnsiTheme="minorHAnsi" w:cstheme="minorHAnsi"/>
          <w:sz w:val="22"/>
          <w:lang w:val="en-AU"/>
        </w:rPr>
        <w:t>l</w:t>
      </w:r>
    </w:p>
    <w:p w14:paraId="16C61FBE" w14:textId="4D39A28E" w:rsidR="008C4604" w:rsidRPr="005278E2" w:rsidRDefault="008C4604" w:rsidP="00FF3254">
      <w:pPr>
        <w:suppressAutoHyphens/>
        <w:spacing w:line="276" w:lineRule="auto"/>
        <w:rPr>
          <w:rFonts w:cstheme="minorHAnsi"/>
          <w:lang w:val="en-AU"/>
        </w:rPr>
      </w:pPr>
    </w:p>
    <w:p w14:paraId="74F7A331" w14:textId="77777777" w:rsidR="00AB7E09" w:rsidRDefault="008C4604" w:rsidP="00AB7E09">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193AB8E0" w:rsidR="00BB249A" w:rsidRPr="00E67645" w:rsidRDefault="00BB249A" w:rsidP="00E67645">
      <w:pPr>
        <w:spacing w:line="276" w:lineRule="auto"/>
        <w:rPr>
          <w:rFonts w:cstheme="minorHAnsi"/>
          <w:b/>
          <w:i/>
          <w:lang w:val="en-AU"/>
        </w:rPr>
      </w:pPr>
      <w:r w:rsidRPr="00E67645">
        <w:rPr>
          <w:rFonts w:cstheme="minorHAnsi"/>
          <w:b/>
          <w:lang w:val="en-AU"/>
        </w:rPr>
        <w:t>Simple logistic growth equation with limited resources (food supply):</w:t>
      </w:r>
    </w:p>
    <w:p w14:paraId="2EAECB70" w14:textId="77777777" w:rsidR="00BB249A" w:rsidRPr="00E67645" w:rsidRDefault="00BB249A" w:rsidP="00BB249A">
      <w:pPr>
        <w:pStyle w:val="ListParagraph"/>
        <w:ind w:left="792"/>
        <w:rPr>
          <w:rFonts w:asciiTheme="minorHAnsi" w:hAnsiTheme="minorHAnsi" w:cstheme="minorHAnsi"/>
          <w:u w:val="single"/>
          <w:lang w:val="en-AU"/>
        </w:rPr>
      </w:pPr>
    </w:p>
    <w:p w14:paraId="02BF56BE" w14:textId="3B57B95B" w:rsidR="00BB249A" w:rsidRPr="00E67645" w:rsidRDefault="000A2B7C" w:rsidP="00BB249A">
      <w:pPr>
        <w:pStyle w:val="ListParagraph"/>
        <w:ind w:left="792"/>
        <w:rPr>
          <w:rFonts w:asciiTheme="minorHAnsi" w:eastAsiaTheme="minorEastAsia" w:hAnsiTheme="minorHAnsi" w:cstheme="minorHAnsi"/>
          <w:lang w:val="en-AU"/>
        </w:rPr>
      </w:pPr>
      <m:oMathPara>
        <m:oMathParaPr>
          <m:jc m:val="left"/>
        </m:oMathParaPr>
        <m:oMath>
          <m:f>
            <m:fPr>
              <m:ctrlPr>
                <w:rPr>
                  <w:rFonts w:ascii="Cambria Math" w:hAnsi="Cambria Math" w:cstheme="minorHAnsi"/>
                  <w:i/>
                  <w:sz w:val="24"/>
                  <w:szCs w:val="24"/>
                  <w:lang w:val="en-AU"/>
                </w:rPr>
              </m:ctrlPr>
            </m:fPr>
            <m:num>
              <m:r>
                <w:rPr>
                  <w:rFonts w:ascii="Cambria Math" w:hAnsi="Cambria Math" w:cstheme="minorHAnsi"/>
                  <w:lang w:val="en-AU"/>
                </w:rPr>
                <m:t>dN</m:t>
              </m:r>
            </m:num>
            <m:den>
              <m:r>
                <w:rPr>
                  <w:rFonts w:ascii="Cambria Math" w:hAnsi="Cambria Math" w:cstheme="minorHAnsi"/>
                  <w:lang w:val="en-AU"/>
                </w:rPr>
                <m:t>dt</m:t>
              </m:r>
            </m:den>
          </m:f>
          <m:r>
            <w:rPr>
              <w:rFonts w:ascii="Cambria Math" w:hAnsi="Cambria Math" w:cstheme="minorHAnsi"/>
              <w:lang w:val="en-AU"/>
            </w:rPr>
            <m:t xml:space="preserve">=rN(1- </m:t>
          </m:r>
          <m:f>
            <m:fPr>
              <m:ctrlPr>
                <w:rPr>
                  <w:rFonts w:ascii="Cambria Math" w:hAnsi="Cambria Math" w:cstheme="minorHAnsi"/>
                  <w:i/>
                  <w:sz w:val="24"/>
                  <w:szCs w:val="24"/>
                  <w:lang w:val="en-AU"/>
                </w:rPr>
              </m:ctrlPr>
            </m:fPr>
            <m:num>
              <m:r>
                <w:rPr>
                  <w:rFonts w:ascii="Cambria Math" w:hAnsi="Cambria Math" w:cstheme="minorHAnsi"/>
                  <w:lang w:val="en-AU"/>
                </w:rPr>
                <m:t>N</m:t>
              </m:r>
            </m:num>
            <m:den>
              <m:r>
                <w:rPr>
                  <w:rFonts w:ascii="Cambria Math" w:hAnsi="Cambria Math" w:cstheme="minorHAnsi"/>
                  <w:lang w:val="en-AU"/>
                </w:rPr>
                <m:t>K</m:t>
              </m:r>
            </m:den>
          </m:f>
          <m:r>
            <w:rPr>
              <w:rFonts w:ascii="Cambria Math" w:hAnsi="Cambria Math" w:cstheme="minorHAnsi"/>
              <w:lang w:val="en-AU"/>
            </w:rPr>
            <m:t>)</m:t>
          </m:r>
        </m:oMath>
      </m:oMathPara>
    </w:p>
    <w:p w14:paraId="2F6EA097" w14:textId="2268C3CB" w:rsidR="00BB249A" w:rsidRPr="00E67645" w:rsidRDefault="00BB249A" w:rsidP="00BB249A">
      <w:pPr>
        <w:pStyle w:val="ListParagraph"/>
        <w:ind w:left="792"/>
        <w:rPr>
          <w:rFonts w:asciiTheme="minorHAnsi" w:eastAsiaTheme="minorEastAsia" w:hAnsiTheme="minorHAnsi" w:cstheme="minorHAnsi"/>
          <w:lang w:val="en-AU"/>
        </w:rPr>
      </w:pPr>
    </w:p>
    <w:p w14:paraId="2982F2CB" w14:textId="77777777" w:rsidR="00D233E0" w:rsidRPr="00D233E0" w:rsidRDefault="000A5C0F" w:rsidP="00D233E0">
      <w:pPr>
        <w:spacing w:after="0" w:line="276" w:lineRule="auto"/>
        <w:rPr>
          <w:rFonts w:cstheme="minorHAnsi"/>
          <w:lang w:val="en-AU"/>
        </w:rPr>
      </w:pPr>
      <w:r w:rsidRPr="00D233E0">
        <w:rPr>
          <w:rFonts w:cstheme="minorHAnsi"/>
          <w:lang w:val="en-AU"/>
        </w:rPr>
        <w:t>We can apply this model to deer</w:t>
      </w:r>
      <w:r w:rsidR="009A2123" w:rsidRPr="00D233E0">
        <w:rPr>
          <w:rFonts w:cstheme="minorHAnsi"/>
          <w:lang w:val="en-AU"/>
        </w:rPr>
        <w:t xml:space="preserve"> which </w:t>
      </w:r>
      <w:r w:rsidRPr="00D233E0">
        <w:rPr>
          <w:rFonts w:cstheme="minorHAnsi"/>
          <w:lang w:val="en-AU"/>
        </w:rPr>
        <w:t>Have relatively less interaction with other species</w:t>
      </w:r>
      <w:r w:rsidR="009A2123" w:rsidRPr="00D233E0">
        <w:rPr>
          <w:rFonts w:cstheme="minorHAnsi"/>
          <w:lang w:val="en-AU"/>
        </w:rPr>
        <w:t xml:space="preserve"> (30% according to previous researches mentioned in the project description)</w:t>
      </w:r>
    </w:p>
    <w:p w14:paraId="3EE4FA29" w14:textId="3D560ECF" w:rsidR="00475B19" w:rsidRPr="00D233E0" w:rsidRDefault="00475B19"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Age, genetic and size factors were ignored</w:t>
      </w:r>
      <w:r w:rsidR="00316B28" w:rsidRPr="00D233E0">
        <w:rPr>
          <w:rFonts w:asciiTheme="minorHAnsi" w:hAnsiTheme="minorHAnsi" w:cstheme="minorHAnsi"/>
          <w:sz w:val="22"/>
          <w:szCs w:val="22"/>
          <w:lang w:val="en-AU"/>
        </w:rPr>
        <w:t xml:space="preserve"> to avoid starting with a complex model and keep it simple.</w:t>
      </w:r>
    </w:p>
    <w:p w14:paraId="6640CFB9" w14:textId="77777777" w:rsidR="00D233E0" w:rsidRPr="00D233E0" w:rsidRDefault="000A5C0F" w:rsidP="00D233E0">
      <w:pPr>
        <w:spacing w:line="276" w:lineRule="auto"/>
        <w:rPr>
          <w:rFonts w:cstheme="minorHAnsi"/>
          <w:lang w:val="en-AU"/>
        </w:rPr>
      </w:pPr>
      <w:r w:rsidRPr="00D233E0">
        <w:rPr>
          <w:rFonts w:cstheme="minorHAnsi"/>
          <w:lang w:val="en-AU"/>
        </w:rPr>
        <w:t>The following assumption</w:t>
      </w:r>
      <w:r w:rsidR="00316B28" w:rsidRPr="00D233E0">
        <w:rPr>
          <w:rFonts w:cstheme="minorHAnsi"/>
          <w:lang w:val="en-AU"/>
        </w:rPr>
        <w:t>s</w:t>
      </w:r>
      <w:r w:rsidRPr="00D233E0">
        <w:rPr>
          <w:rFonts w:cstheme="minorHAnsi"/>
          <w:lang w:val="en-AU"/>
        </w:rPr>
        <w:t xml:space="preserve"> w</w:t>
      </w:r>
      <w:r w:rsidR="00316B28" w:rsidRPr="00D233E0">
        <w:rPr>
          <w:rFonts w:cstheme="minorHAnsi"/>
          <w:lang w:val="en-AU"/>
        </w:rPr>
        <w:t>as</w:t>
      </w:r>
      <w:r w:rsidRPr="00D233E0">
        <w:rPr>
          <w:rFonts w:cstheme="minorHAnsi"/>
          <w:lang w:val="en-AU"/>
        </w:rPr>
        <w:t xml:space="preserve"> taken in consideration</w:t>
      </w:r>
      <w:r w:rsidR="00316B28" w:rsidRPr="00D233E0">
        <w:rPr>
          <w:rFonts w:cstheme="minorHAnsi"/>
          <w:lang w:val="en-AU"/>
        </w:rPr>
        <w:t xml:space="preserve"> for this model:</w:t>
      </w:r>
    </w:p>
    <w:p w14:paraId="288E2F6C" w14:textId="6EC0671E" w:rsidR="000A5C0F" w:rsidRPr="00D233E0" w:rsidRDefault="000A5C0F"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Fences are closed: no migration</w:t>
      </w:r>
      <w:r w:rsidR="00475B19" w:rsidRPr="00D233E0">
        <w:rPr>
          <w:rFonts w:asciiTheme="minorHAnsi" w:hAnsiTheme="minorHAnsi" w:cstheme="minorHAnsi"/>
          <w:sz w:val="22"/>
          <w:szCs w:val="22"/>
          <w:lang w:val="en-AU"/>
        </w:rPr>
        <w:t xml:space="preserve"> effect</w:t>
      </w:r>
      <w:r w:rsidR="00936D8B" w:rsidRPr="00D233E0">
        <w:rPr>
          <w:rFonts w:asciiTheme="minorHAnsi" w:hAnsiTheme="minorHAnsi" w:cstheme="minorHAnsi"/>
          <w:sz w:val="22"/>
          <w:szCs w:val="22"/>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FF3254">
      <w:pPr>
        <w:spacing w:line="276" w:lineRule="auto"/>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0A2B7C" w:rsidP="00FF3254">
      <w:pPr>
        <w:spacing w:after="0" w:line="276" w:lineRule="auto"/>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0A2B7C" w:rsidP="00FF3254">
      <w:pPr>
        <w:spacing w:after="0" w:line="276" w:lineRule="auto"/>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FF3254">
      <w:pPr>
        <w:spacing w:after="0" w:line="276" w:lineRule="auto"/>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FF3254">
      <w:pPr>
        <w:spacing w:line="276" w:lineRule="auto"/>
      </w:pPr>
    </w:p>
    <w:p w14:paraId="3D91FD19" w14:textId="77777777" w:rsidR="00902CB9" w:rsidRPr="00B67E1F" w:rsidRDefault="00902CB9" w:rsidP="00FF3254">
      <w:pPr>
        <w:spacing w:line="276" w:lineRule="auto"/>
        <w:rPr>
          <w:b/>
          <w:u w:val="single"/>
        </w:rPr>
      </w:pPr>
      <w:r w:rsidRPr="00B67E1F">
        <w:rPr>
          <w:b/>
          <w:u w:val="single"/>
        </w:rPr>
        <w:t>Model with migration effect (Simple metapopulation growth rate)</w:t>
      </w:r>
    </w:p>
    <w:p w14:paraId="24A77842" w14:textId="4E5C1506" w:rsidR="00902CB9" w:rsidRPr="00683CE5" w:rsidRDefault="000A2B7C" w:rsidP="00FF3254">
      <w:pPr>
        <w:spacing w:line="276" w:lineRule="auto"/>
        <w:rPr>
          <w:lang w:val="en-GB"/>
        </w:rPr>
      </w:pPr>
      <m:oMathPara>
        <m:oMath>
          <m:f>
            <m:fPr>
              <m:ctrlPr>
                <w:rPr>
                  <w:rFonts w:ascii="Cambria Math" w:hAnsi="Cambria Math"/>
                  <w:i/>
                  <w:sz w:val="24"/>
                  <w:szCs w:val="24"/>
                  <w:lang w:val="en-GB"/>
                </w:rPr>
              </m:ctrlPr>
            </m:fPr>
            <m:num>
              <m:r>
                <w:rPr>
                  <w:rFonts w:ascii="Cambria Math" w:hAnsi="Cambria Math"/>
                </w:rPr>
                <m:t>df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p>
    <w:p w14:paraId="47BD3D17" w14:textId="771034D7" w:rsidR="00902CB9" w:rsidRDefault="00902CB9" w:rsidP="00FF3254">
      <w:pPr>
        <w:spacing w:line="276" w:lineRule="auto"/>
        <w:rPr>
          <w:lang w:val="en-GB"/>
        </w:rPr>
      </w:pPr>
      <w:r>
        <w:rPr>
          <w:lang w:val="en-GB"/>
        </w:rPr>
        <w:t>Where:</w:t>
      </w:r>
    </w:p>
    <w:p w14:paraId="43C824C6" w14:textId="3548102C" w:rsidR="00316B28" w:rsidRPr="00FC4496" w:rsidRDefault="000A2B7C"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e</m:t>
            </m:r>
          </m:sub>
        </m:sSub>
      </m:oMath>
      <w:r w:rsidR="00316B28" w:rsidRPr="00FC4496">
        <w:rPr>
          <w:rFonts w:asciiTheme="minorHAnsi" w:hAnsiTheme="minorHAnsi" w:cstheme="minorHAnsi"/>
          <w:sz w:val="22"/>
          <w:lang w:val="en-GB"/>
        </w:rPr>
        <w:t xml:space="preserve"> is the probability of local extinction</w:t>
      </w:r>
    </w:p>
    <w:p w14:paraId="41DD6F46" w14:textId="4358F75A" w:rsidR="00902CB9" w:rsidRPr="00FC4496" w:rsidRDefault="000A2B7C"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i</m:t>
            </m:r>
          </m:sub>
        </m:sSub>
      </m:oMath>
      <w:r w:rsidR="00902CB9" w:rsidRPr="00FC4496">
        <w:rPr>
          <w:rFonts w:asciiTheme="minorHAnsi" w:hAnsiTheme="minorHAnsi" w:cstheme="minorHAnsi"/>
          <w:sz w:val="22"/>
          <w:lang w:val="en-GB"/>
        </w:rPr>
        <w:t xml:space="preserve"> is the probability of local colonisation </w:t>
      </w:r>
    </w:p>
    <w:p w14:paraId="6702BB0D" w14:textId="05B8299D" w:rsidR="00902CB9" w:rsidRPr="00FC4496" w:rsidRDefault="00902CB9" w:rsidP="00B93997">
      <w:pPr>
        <w:pStyle w:val="ListParagraph"/>
        <w:numPr>
          <w:ilvl w:val="0"/>
          <w:numId w:val="32"/>
        </w:numPr>
        <w:spacing w:after="120" w:line="276" w:lineRule="auto"/>
        <w:ind w:left="714" w:hanging="357"/>
        <w:rPr>
          <w:rFonts w:asciiTheme="minorHAnsi" w:hAnsiTheme="minorHAnsi" w:cstheme="minorHAnsi"/>
          <w:sz w:val="22"/>
          <w:lang w:val="en-GB"/>
        </w:rPr>
      </w:pPr>
      <w:r w:rsidRPr="00FC4496">
        <w:rPr>
          <w:rFonts w:asciiTheme="minorHAnsi" w:hAnsiTheme="minorHAnsi" w:cstheme="minorHAnsi"/>
          <w:b/>
          <w:sz w:val="22"/>
          <w:lang w:val="en-GB"/>
        </w:rPr>
        <w:lastRenderedPageBreak/>
        <w:t>f</w:t>
      </w:r>
      <w:r w:rsidRPr="00FC4496">
        <w:rPr>
          <w:rFonts w:asciiTheme="minorHAnsi" w:hAnsiTheme="minorHAnsi" w:cstheme="minorHAnsi"/>
          <w:sz w:val="22"/>
          <w:lang w:val="en-GB"/>
        </w:rPr>
        <w:t xml:space="preserve"> is the fraction of patches in occupied territory</w:t>
      </w:r>
    </w:p>
    <w:p w14:paraId="58380EEF" w14:textId="77777777" w:rsidR="00B93997" w:rsidRDefault="00902CB9" w:rsidP="00B93997">
      <w:pPr>
        <w:spacing w:line="276" w:lineRule="auto"/>
      </w:pPr>
      <w:r>
        <w:t xml:space="preserve">Some model variations were </w:t>
      </w:r>
      <w:r w:rsidR="007B0F21">
        <w:t>dropped,</w:t>
      </w:r>
      <w:r>
        <w:t xml:space="preserve"> and the following </w:t>
      </w:r>
      <w:r w:rsidR="007B0F21">
        <w:t>factors</w:t>
      </w:r>
      <w:r>
        <w:t xml:space="preserve"> were taken in consideration:</w:t>
      </w:r>
    </w:p>
    <w:p w14:paraId="115DC575" w14:textId="3227DBE5" w:rsidR="00B93997" w:rsidRPr="00FC4496" w:rsidRDefault="00B93997" w:rsidP="00FC4496">
      <w:pPr>
        <w:pStyle w:val="ListParagraph"/>
        <w:numPr>
          <w:ilvl w:val="0"/>
          <w:numId w:val="34"/>
        </w:numPr>
        <w:spacing w:line="276" w:lineRule="auto"/>
        <w:rPr>
          <w:rFonts w:asciiTheme="minorHAnsi" w:hAnsiTheme="minorHAnsi" w:cstheme="minorHAnsi"/>
          <w:sz w:val="22"/>
          <w:szCs w:val="22"/>
          <w:lang w:val="en-AU"/>
        </w:rPr>
      </w:pP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e</m:t>
            </m:r>
          </m:sub>
        </m:sSub>
      </m:oMath>
      <w:r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and </w:t>
      </w: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i</m:t>
            </m:r>
          </m:sub>
        </m:sSub>
      </m:oMath>
      <w:r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are constant rates.</w:t>
      </w:r>
    </w:p>
    <w:p w14:paraId="4BC0F6AE" w14:textId="77777777" w:rsidR="00B93997"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No rescue effect or time lags.</w:t>
      </w:r>
    </w:p>
    <w:p w14:paraId="63DC593D" w14:textId="556CD8AB" w:rsidR="007B0F21"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Homogeneity of patches.</w:t>
      </w:r>
    </w:p>
    <w:p w14:paraId="5237E97B" w14:textId="77777777" w:rsidR="00EC65BC" w:rsidRPr="00EC65BC" w:rsidRDefault="00EC65BC" w:rsidP="00EC65BC">
      <w:pPr>
        <w:spacing w:line="257" w:lineRule="auto"/>
        <w:rPr>
          <w:rFonts w:cstheme="minorHAnsi"/>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FF3254">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FF3254">
      <w:pPr>
        <w:suppressAutoHyphens/>
        <w:spacing w:line="276" w:lineRule="auto"/>
        <w:rPr>
          <w:rFonts w:cstheme="minorHAnsi"/>
          <w:lang w:val="en-AU"/>
        </w:rPr>
      </w:pPr>
      <w:r>
        <w:rPr>
          <w:rFonts w:cstheme="minorHAnsi"/>
          <w:lang w:val="en-AU"/>
        </w:rPr>
        <w:t>Finding out how to display the results in an application was fairly easy; a formula would be used to calculate the populations of the different animals at a certain time, and from there these points would be plotted on a line graph.</w:t>
      </w:r>
      <w:r w:rsidR="00CE3EDF">
        <w:rPr>
          <w:rFonts w:cstheme="minorHAnsi"/>
          <w:lang w:val="en-AU"/>
        </w:rPr>
        <w:t xml:space="preserve"> However finding the best way to do this proved difficult.</w:t>
      </w:r>
    </w:p>
    <w:p w14:paraId="700DF100" w14:textId="77777777" w:rsidR="00924418" w:rsidRDefault="00924418" w:rsidP="00FF3254">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7C96499F" w:rsidR="004F4809" w:rsidRDefault="00347DB3" w:rsidP="00FF3254">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the classes of Object Oriented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w:t>
      </w:r>
      <w:r w:rsidR="003033BD">
        <w:rPr>
          <w:lang w:val="en-AU"/>
        </w:rPr>
        <w:t>D</w:t>
      </w:r>
      <w:r w:rsidR="004F4809">
        <w:rPr>
          <w:lang w:val="en-AU"/>
        </w:rPr>
        <w:t xml:space="preserve"> to hopefully make the description more understandable.</w:t>
      </w:r>
    </w:p>
    <w:p w14:paraId="525292B2" w14:textId="3A072FAD" w:rsidR="006D07A4" w:rsidRDefault="006D07A4" w:rsidP="00FF3254">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FF3254">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 xml:space="preserve">from the </w:t>
      </w:r>
      <w:r w:rsidR="00985BC3">
        <w:rPr>
          <w:lang w:val="en-AU"/>
        </w:rPr>
        <w:lastRenderedPageBreak/>
        <w:t>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defined called “Large Herbivore” and from there a new class can be added extending this class if a new large herbivore should be added to the application. This allows for interchangeability between all of the large herbivores. </w:t>
      </w:r>
    </w:p>
    <w:p w14:paraId="3E97CF45" w14:textId="59C1AE90" w:rsidR="000E7B33" w:rsidRDefault="000E7B33" w:rsidP="00FF3254">
      <w:pPr>
        <w:suppressAutoHyphens/>
        <w:spacing w:line="276" w:lineRule="auto"/>
        <w:rPr>
          <w:lang w:val="en-AU"/>
        </w:rPr>
      </w:pPr>
      <w:r>
        <w:rPr>
          <w:lang w:val="en-AU"/>
        </w:rPr>
        <w:t xml:space="preserve">The next aspect of the application continues on from the mathematical model classes. </w:t>
      </w:r>
      <w:r w:rsidR="00BC701C">
        <w:rPr>
          <w:lang w:val="en-AU"/>
        </w:rPr>
        <w:t>To make selection of different models possible, a way to set the “active” model in the application had to be implemented. To make this possible, the Factory design pattern was used to set which mathematical model class should be used when making calculations. A Model</w:t>
      </w:r>
      <w:r w:rsidR="000A2B7C">
        <w:rPr>
          <w:lang w:val="en-AU"/>
        </w:rPr>
        <w:t xml:space="preserve"> </w:t>
      </w:r>
      <w:r w:rsidR="00BC701C">
        <w:rPr>
          <w:lang w:val="en-AU"/>
        </w:rPr>
        <w:t>Factory class was created, in which static methods set and get the selected model. This made it possible for the user to select which model to use.</w:t>
      </w:r>
    </w:p>
    <w:p w14:paraId="6E648C3C" w14:textId="080405AC" w:rsidR="001B534E" w:rsidRDefault="001B534E" w:rsidP="00FF3254">
      <w:pPr>
        <w:suppressAutoHyphens/>
        <w:spacing w:line="276" w:lineRule="auto"/>
        <w:rPr>
          <w:lang w:val="en-AU"/>
        </w:rPr>
      </w:pPr>
      <w:r>
        <w:rPr>
          <w:lang w:val="en-AU"/>
        </w:rPr>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all of the animals and their current populations at said time. This class is what is used in the </w:t>
      </w:r>
      <w:r w:rsidR="008472E7">
        <w:rPr>
          <w:lang w:val="en-AU"/>
        </w:rPr>
        <w:t>F</w:t>
      </w:r>
      <w:r w:rsidR="00004B9C">
        <w:rPr>
          <w:lang w:val="en-AU"/>
        </w:rPr>
        <w:t>XML controller to create different series’ of points for each animal in the preserve.</w:t>
      </w:r>
    </w:p>
    <w:p w14:paraId="1D5A5574" w14:textId="7E2B82E2" w:rsidR="00201E82" w:rsidRDefault="00201E82" w:rsidP="00FF3254">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FF3254">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5" w:name="_Toc535071311"/>
      <w:r w:rsidRPr="005278E2">
        <w:rPr>
          <w:rFonts w:eastAsiaTheme="minorEastAsia"/>
          <w:lang w:val="en-AU"/>
        </w:rPr>
        <w:lastRenderedPageBreak/>
        <w:t>6. Conclusion</w:t>
      </w:r>
      <w:bookmarkEnd w:id="25"/>
    </w:p>
    <w:p w14:paraId="5ACFF5FD" w14:textId="77777777" w:rsidR="00AF3D01" w:rsidRPr="005278E2" w:rsidRDefault="00AF3D01" w:rsidP="00FF3254">
      <w:pPr>
        <w:suppressAutoHyphens/>
        <w:spacing w:line="276" w:lineRule="auto"/>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FF3254">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FF3254">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FF3254">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FF3254">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FF3254">
      <w:pPr>
        <w:suppressAutoHyphens/>
        <w:spacing w:after="60" w:line="276" w:lineRule="auto"/>
        <w:rPr>
          <w:rFonts w:cstheme="minorHAnsi"/>
          <w:lang w:val="en-AU"/>
        </w:rPr>
      </w:pPr>
    </w:p>
    <w:p w14:paraId="5137FE8A" w14:textId="711FAFA9" w:rsidR="005C7FF9" w:rsidRPr="00BE3C2C" w:rsidRDefault="007B0F21" w:rsidP="005C7FF9">
      <w:pPr>
        <w:pStyle w:val="ListParagraph"/>
        <w:numPr>
          <w:ilvl w:val="0"/>
          <w:numId w:val="6"/>
        </w:numPr>
        <w:suppressAutoHyphens/>
        <w:spacing w:after="60" w:line="276" w:lineRule="auto"/>
        <w:rPr>
          <w:rFonts w:asciiTheme="minorHAnsi" w:hAnsiTheme="minorHAnsi" w:cstheme="minorHAnsi"/>
          <w:i/>
          <w:sz w:val="22"/>
          <w:lang w:val="en-AU"/>
        </w:rPr>
      </w:pPr>
      <w:r w:rsidRPr="00BE3C2C">
        <w:rPr>
          <w:rFonts w:asciiTheme="minorHAnsi" w:hAnsiTheme="minorHAnsi" w:cstheme="minorHAnsi"/>
          <w:i/>
          <w:sz w:val="22"/>
          <w:lang w:val="en-AU"/>
        </w:rPr>
        <w:t>What variables should be taken into consideration when creating mathematical models?</w:t>
      </w:r>
    </w:p>
    <w:p w14:paraId="1BC858F0" w14:textId="2D693BAB" w:rsidR="005C7FF9" w:rsidRDefault="005C7FF9" w:rsidP="00FF3254">
      <w:pPr>
        <w:spacing w:line="276" w:lineRule="auto"/>
        <w:rPr>
          <w:lang w:val="en-AU"/>
        </w:rPr>
      </w:pPr>
      <w:r>
        <w:rPr>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FF3254">
      <w:pPr>
        <w:spacing w:line="276" w:lineRule="auto"/>
        <w:rPr>
          <w:lang w:val="en-AU"/>
        </w:rPr>
      </w:pPr>
      <w:r>
        <w:rPr>
          <w:lang w:val="en-AU"/>
        </w:rPr>
        <w:t xml:space="preserve">The problem is that the mathematical models can be complex and difficult to explore and implement in the application. Another problem is the big amount of the already constructed models, from </w:t>
      </w:r>
      <w:r w:rsidRPr="005278E2">
        <w:rPr>
          <w:lang w:val="en-AU"/>
        </w:rPr>
        <w:t>which many formulas were deducted and that made it little vague and complicated to decide which ones to use. Referring to the situation and trying to understand it first and starting from simple understandable models leaving out some variations a</w:t>
      </w:r>
      <w:r>
        <w:rPr>
          <w:lang w:val="en-AU"/>
        </w:rPr>
        <w:t>nd making</w:t>
      </w:r>
      <w:r w:rsidRPr="005278E2">
        <w:rPr>
          <w:lang w:val="en-AU"/>
        </w:rPr>
        <w:t xml:space="preserve"> assumptions was an urgent strategy to avoid being overwhelmed with a lot of formulas and equations.</w:t>
      </w:r>
    </w:p>
    <w:p w14:paraId="056FFBDD" w14:textId="18D0C2A8" w:rsidR="00C25A77" w:rsidRPr="00C25A77" w:rsidRDefault="00C25A77" w:rsidP="00FF3254">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3692CCFD" w14:textId="0F83EC62" w:rsidR="00C25A77" w:rsidRPr="00FF3254" w:rsidRDefault="005C7FF9" w:rsidP="00FF3254">
      <w:pPr>
        <w:spacing w:line="276" w:lineRule="auto"/>
        <w:rPr>
          <w:lang w:val="en-AU"/>
        </w:rPr>
      </w:pPr>
      <w:r w:rsidRPr="003F07D7">
        <w:rPr>
          <w:lang w:val="en-AU"/>
        </w:rPr>
        <w:t>Starting from simple models and pre-conducted researches has helped simplifying the research and reducing the amount of data and equations needed to few simple formulas but useful and manageable though.  However, the results found still have to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44ED7FC7" w14:textId="0F9FFA36" w:rsidR="00C25A77" w:rsidRPr="00864405" w:rsidRDefault="00C25A77" w:rsidP="00864405">
      <w:pPr>
        <w:pStyle w:val="ListParagraph"/>
        <w:numPr>
          <w:ilvl w:val="0"/>
          <w:numId w:val="6"/>
        </w:numPr>
        <w:suppressAutoHyphens/>
        <w:spacing w:after="60" w:line="276" w:lineRule="auto"/>
        <w:rPr>
          <w:rFonts w:cstheme="minorHAnsi"/>
          <w:i/>
          <w:lang w:val="en-AU"/>
        </w:rPr>
      </w:pPr>
      <w:r w:rsidRPr="00864405">
        <w:rPr>
          <w:rFonts w:cstheme="minorHAnsi"/>
          <w:i/>
          <w:lang w:val="en-AU"/>
        </w:rPr>
        <w:lastRenderedPageBreak/>
        <w:t>How can the results of the models be displayed in an application?</w:t>
      </w:r>
    </w:p>
    <w:p w14:paraId="69CEEF95" w14:textId="30825CA5" w:rsidR="00C25A77" w:rsidRDefault="00201E82" w:rsidP="00FF3254">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Looking back on the results, it is clear that t</w:t>
      </w:r>
      <w:r w:rsidR="00F720AC">
        <w:rPr>
          <w:rFonts w:cstheme="minorHAnsi"/>
          <w:lang w:val="en-AU"/>
        </w:rPr>
        <w:t xml:space="preserve">he application is now very structured and very scalable </w:t>
      </w:r>
      <w:r w:rsidR="000E1FB5">
        <w:rPr>
          <w:rFonts w:cstheme="minorHAnsi"/>
          <w:lang w:val="en-AU"/>
        </w:rPr>
        <w:t>and an answer to this sub question can now be stated.</w:t>
      </w:r>
    </w:p>
    <w:p w14:paraId="538C23AB" w14:textId="0B4D13EB" w:rsidR="000E1FB5" w:rsidRDefault="000E1FB5" w:rsidP="00FF3254">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FF3254">
      <w:pPr>
        <w:suppressAutoHyphens/>
        <w:spacing w:line="276" w:lineRule="auto"/>
        <w:rPr>
          <w:rFonts w:cstheme="minorHAnsi"/>
          <w:lang w:val="en-AU"/>
        </w:rPr>
      </w:pPr>
    </w:p>
    <w:p w14:paraId="284026AA" w14:textId="77777777" w:rsidR="00DB4442"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t>What is the best ethically acceptable measure which can be taken to improve the ecological balance in the Oostvaardersplassen?</w:t>
      </w:r>
    </w:p>
    <w:p w14:paraId="351A5781" w14:textId="77777777" w:rsidR="00C933DB" w:rsidRPr="005278E2" w:rsidRDefault="00C933DB" w:rsidP="00C933DB">
      <w:pPr>
        <w:suppressAutoHyphens/>
        <w:spacing w:line="276" w:lineRule="auto"/>
        <w:rPr>
          <w:lang w:val="en-AU"/>
        </w:rPr>
      </w:pPr>
      <w:r w:rsidRPr="00E916CE">
        <w:rPr>
          <w:highlight w:val="yellow"/>
          <w:lang w:val="en-AU"/>
        </w:rPr>
        <w:t>////TODO////</w:t>
      </w:r>
    </w:p>
    <w:p w14:paraId="39F42A87" w14:textId="4BF244A4" w:rsidR="00D44943" w:rsidRPr="00D44943" w:rsidRDefault="00D44943" w:rsidP="00DB4442">
      <w:r>
        <w:br w:type="page"/>
      </w:r>
    </w:p>
    <w:p w14:paraId="0D97616F" w14:textId="1B76DC75" w:rsidR="001E0239" w:rsidRPr="005278E2" w:rsidRDefault="00321EDB" w:rsidP="001F2B99">
      <w:pPr>
        <w:pStyle w:val="Heading1"/>
        <w:ind w:right="74"/>
        <w:rPr>
          <w:lang w:val="en-AU"/>
        </w:rPr>
      </w:pPr>
      <w:bookmarkStart w:id="26" w:name="_Toc535071312"/>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6"/>
    </w:p>
    <w:p w14:paraId="12ABC254" w14:textId="18F852EA" w:rsidR="00F86657" w:rsidRPr="005278E2" w:rsidRDefault="001F2B99" w:rsidP="00FF3254">
      <w:pPr>
        <w:suppressAutoHyphens/>
        <w:spacing w:line="276" w:lineRule="auto"/>
        <w:rPr>
          <w:lang w:val="en-AU"/>
        </w:rPr>
      </w:pPr>
      <w:r w:rsidRPr="005278E2">
        <w:rPr>
          <w:lang w:val="en-AU"/>
        </w:rPr>
        <w:t>In this chapter the strengths and weaknesses of the results will be discussed and other explanations covered.</w:t>
      </w:r>
    </w:p>
    <w:p w14:paraId="0991A6D7" w14:textId="73AF6B18" w:rsidR="00792F39" w:rsidRPr="005278E2" w:rsidRDefault="00E916CE" w:rsidP="00FF3254">
      <w:pPr>
        <w:suppressAutoHyphens/>
        <w:spacing w:line="276" w:lineRule="auto"/>
        <w:rPr>
          <w:lang w:val="en-AU"/>
        </w:rPr>
      </w:pPr>
      <w:r w:rsidRPr="00E916CE">
        <w:rPr>
          <w:highlight w:val="yellow"/>
          <w:lang w:val="en-AU"/>
        </w:rPr>
        <w:t>////TODO////</w:t>
      </w:r>
    </w:p>
    <w:p w14:paraId="6811872B" w14:textId="77777777" w:rsidR="00F86657" w:rsidRPr="005278E2" w:rsidRDefault="00F86657" w:rsidP="00FF3254">
      <w:pPr>
        <w:spacing w:line="276" w:lineRule="auto"/>
        <w:rPr>
          <w:lang w:val="en-AU"/>
        </w:rPr>
      </w:pPr>
    </w:p>
    <w:p w14:paraId="32510942" w14:textId="77777777" w:rsidR="00F86657" w:rsidRPr="005278E2" w:rsidRDefault="00F86657" w:rsidP="00FF3254">
      <w:pPr>
        <w:spacing w:line="276" w:lineRule="auto"/>
        <w:rPr>
          <w:lang w:val="en-AU"/>
        </w:rPr>
      </w:pPr>
    </w:p>
    <w:p w14:paraId="5D352F71" w14:textId="77777777" w:rsidR="00F86657" w:rsidRPr="005278E2" w:rsidRDefault="00F86657" w:rsidP="00FF3254">
      <w:pPr>
        <w:spacing w:line="276" w:lineRule="auto"/>
        <w:rPr>
          <w:lang w:val="en-AU"/>
        </w:rPr>
      </w:pPr>
    </w:p>
    <w:p w14:paraId="68D155B3" w14:textId="77777777" w:rsidR="00F86657" w:rsidRPr="005278E2" w:rsidRDefault="00F86657" w:rsidP="00FF3254">
      <w:pPr>
        <w:spacing w:line="276" w:lineRule="auto"/>
        <w:rPr>
          <w:lang w:val="en-AU"/>
        </w:rPr>
      </w:pPr>
    </w:p>
    <w:p w14:paraId="20F6FB68" w14:textId="77777777" w:rsidR="00F86657" w:rsidRPr="005278E2" w:rsidRDefault="00F86657" w:rsidP="00FF3254">
      <w:pPr>
        <w:spacing w:line="276" w:lineRule="auto"/>
        <w:rPr>
          <w:lang w:val="en-AU"/>
        </w:rPr>
      </w:pPr>
    </w:p>
    <w:p w14:paraId="27FCB02A" w14:textId="53208D70" w:rsidR="00BA4C5E" w:rsidRPr="005278E2" w:rsidRDefault="00BA4C5E" w:rsidP="00FF3254">
      <w:pPr>
        <w:spacing w:line="276" w:lineRule="auto"/>
        <w:rPr>
          <w:lang w:val="en-AU"/>
        </w:rPr>
      </w:pPr>
    </w:p>
    <w:p w14:paraId="22DEDD8D" w14:textId="77777777" w:rsidR="00BA4C5E" w:rsidRPr="005278E2" w:rsidRDefault="00BA4C5E" w:rsidP="00FF3254">
      <w:pPr>
        <w:spacing w:after="240" w:line="276" w:lineRule="auto"/>
        <w:rPr>
          <w:lang w:val="en-AU"/>
        </w:rPr>
      </w:pPr>
      <w:r w:rsidRPr="005278E2">
        <w:rPr>
          <w:lang w:val="en-AU"/>
        </w:rPr>
        <w:br w:type="page"/>
      </w:r>
    </w:p>
    <w:p w14:paraId="7DCD95F7" w14:textId="155FC8E7" w:rsidR="00CC3E24" w:rsidRPr="009D3F9E" w:rsidRDefault="00BA4C5E" w:rsidP="009D3F9E">
      <w:pPr>
        <w:pStyle w:val="Heading1"/>
        <w:ind w:right="74"/>
        <w:rPr>
          <w:lang w:val="en-AU"/>
        </w:rPr>
      </w:pPr>
      <w:bookmarkStart w:id="27" w:name="_Toc535071313"/>
      <w:r w:rsidRPr="005278E2">
        <w:rPr>
          <w:lang w:val="en-AU"/>
        </w:rPr>
        <w:lastRenderedPageBreak/>
        <w:t>R</w:t>
      </w:r>
      <w:r w:rsidR="00862BE4" w:rsidRPr="005278E2">
        <w:rPr>
          <w:lang w:val="en-AU"/>
        </w:rPr>
        <w:t>eferences</w:t>
      </w:r>
      <w:bookmarkEnd w:id="27"/>
      <w:r w:rsidR="00F86657" w:rsidRPr="005278E2">
        <w:rPr>
          <w:lang w:val="en-AU"/>
        </w:rPr>
        <w:tab/>
      </w:r>
    </w:p>
    <w:p w14:paraId="20CB7B7D" w14:textId="37CED8CC" w:rsidR="00CC3E24" w:rsidRDefault="00CC3E24" w:rsidP="00FF3254">
      <w:pPr>
        <w:spacing w:line="276" w:lineRule="auto"/>
        <w:rPr>
          <w:i/>
          <w:lang w:val="en-GB"/>
        </w:rPr>
      </w:pPr>
      <w:r>
        <w:rPr>
          <w:i/>
          <w:lang w:val="en-GB"/>
        </w:rPr>
        <w:t>Project Handbook: 1819 Project Description Application Development Year 2, Semester 1</w:t>
      </w:r>
      <w:r w:rsidR="009D3F9E">
        <w:rPr>
          <w:i/>
          <w:lang w:val="en-GB"/>
        </w:rPr>
        <w:t>, 2018-2019</w:t>
      </w:r>
    </w:p>
    <w:p w14:paraId="16AEDD37" w14:textId="52FF2216" w:rsidR="005C7FF9" w:rsidRDefault="007E4DDE" w:rsidP="00FF3254">
      <w:pPr>
        <w:spacing w:line="276" w:lineRule="auto"/>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978-0-87893-318-1.</w:t>
      </w:r>
    </w:p>
    <w:p w14:paraId="7B6A5CF7" w14:textId="77777777" w:rsidR="007E4DDE" w:rsidRPr="007E4DDE" w:rsidRDefault="007E4DDE" w:rsidP="00FF3254">
      <w:pPr>
        <w:spacing w:line="276" w:lineRule="auto"/>
        <w:rPr>
          <w:lang w:val="en-GB"/>
        </w:rPr>
      </w:pPr>
    </w:p>
    <w:p w14:paraId="5CFD0235" w14:textId="5F1CC97F" w:rsidR="005C7FF9" w:rsidRDefault="005C7FF9" w:rsidP="00FF3254">
      <w:pPr>
        <w:spacing w:after="240" w:line="276" w:lineRule="auto"/>
        <w:rPr>
          <w:lang w:val="en-AU"/>
        </w:rPr>
      </w:pPr>
    </w:p>
    <w:p w14:paraId="6E6AE9E5" w14:textId="1B682644" w:rsidR="005C7FF9" w:rsidRDefault="005C7FF9" w:rsidP="00FF3254">
      <w:pPr>
        <w:spacing w:after="240" w:line="276" w:lineRule="auto"/>
        <w:rPr>
          <w:lang w:val="en-AU"/>
        </w:rPr>
      </w:pPr>
    </w:p>
    <w:p w14:paraId="0590B016" w14:textId="24C5E0D3" w:rsidR="005C7FF9" w:rsidRDefault="005C7FF9" w:rsidP="00FF3254">
      <w:pPr>
        <w:spacing w:after="240" w:line="276" w:lineRule="auto"/>
        <w:rPr>
          <w:lang w:val="en-AU"/>
        </w:rPr>
      </w:pPr>
    </w:p>
    <w:p w14:paraId="564EB9EB" w14:textId="35141355" w:rsidR="005C7FF9" w:rsidRDefault="005C7FF9" w:rsidP="00FF3254">
      <w:pPr>
        <w:spacing w:after="240" w:line="276" w:lineRule="auto"/>
        <w:rPr>
          <w:lang w:val="en-AU"/>
        </w:rPr>
      </w:pPr>
    </w:p>
    <w:p w14:paraId="5E368103" w14:textId="0F3B3932" w:rsidR="005C7FF9" w:rsidRDefault="005C7FF9" w:rsidP="00FF3254">
      <w:pPr>
        <w:spacing w:after="240" w:line="276" w:lineRule="auto"/>
        <w:rPr>
          <w:lang w:val="en-AU"/>
        </w:rPr>
      </w:pPr>
    </w:p>
    <w:p w14:paraId="6E0DDE05" w14:textId="2689B55C" w:rsidR="005C7FF9" w:rsidRDefault="005C7FF9" w:rsidP="00FF3254">
      <w:pPr>
        <w:spacing w:after="240" w:line="276" w:lineRule="auto"/>
        <w:rPr>
          <w:lang w:val="en-AU"/>
        </w:rPr>
      </w:pPr>
    </w:p>
    <w:p w14:paraId="0BFF410C" w14:textId="519C499C" w:rsidR="005C7FF9" w:rsidRDefault="005C7FF9" w:rsidP="00FF3254">
      <w:pPr>
        <w:spacing w:after="240" w:line="276" w:lineRule="auto"/>
        <w:rPr>
          <w:lang w:val="en-AU"/>
        </w:rPr>
      </w:pPr>
    </w:p>
    <w:p w14:paraId="73C0B71E" w14:textId="3A2AFA31" w:rsidR="005C7FF9" w:rsidRDefault="005C7FF9" w:rsidP="00FF3254">
      <w:pPr>
        <w:spacing w:after="240" w:line="276" w:lineRule="auto"/>
        <w:rPr>
          <w:lang w:val="en-AU"/>
        </w:rPr>
      </w:pPr>
    </w:p>
    <w:p w14:paraId="1DCCF81A" w14:textId="4A4A2E94" w:rsidR="005C7FF9" w:rsidRDefault="005C7FF9" w:rsidP="00FF3254">
      <w:pPr>
        <w:spacing w:after="240" w:line="276" w:lineRule="auto"/>
        <w:rPr>
          <w:lang w:val="en-AU"/>
        </w:rPr>
      </w:pPr>
    </w:p>
    <w:p w14:paraId="1AE9B4C4" w14:textId="7E730FB3" w:rsidR="005C7FF9" w:rsidRDefault="005C7FF9" w:rsidP="00FF3254">
      <w:pPr>
        <w:spacing w:after="240" w:line="276" w:lineRule="auto"/>
        <w:rPr>
          <w:lang w:val="en-AU"/>
        </w:rPr>
      </w:pPr>
    </w:p>
    <w:p w14:paraId="1F2E31B4" w14:textId="262C4516" w:rsidR="005C7FF9" w:rsidRDefault="005C7FF9" w:rsidP="00FF3254">
      <w:pPr>
        <w:spacing w:after="240" w:line="276" w:lineRule="auto"/>
        <w:rPr>
          <w:lang w:val="en-AU"/>
        </w:rPr>
      </w:pPr>
    </w:p>
    <w:p w14:paraId="0B632EF8" w14:textId="046E4EBA" w:rsidR="005C7FF9" w:rsidRDefault="005C7FF9" w:rsidP="00FF3254">
      <w:pPr>
        <w:spacing w:after="240" w:line="276" w:lineRule="auto"/>
        <w:rPr>
          <w:lang w:val="en-AU"/>
        </w:rPr>
      </w:pPr>
    </w:p>
    <w:p w14:paraId="16CEF6E9" w14:textId="75531E58" w:rsidR="005C7FF9" w:rsidRDefault="005C7FF9" w:rsidP="00FF3254">
      <w:pPr>
        <w:spacing w:after="240" w:line="276" w:lineRule="auto"/>
        <w:rPr>
          <w:lang w:val="en-AU"/>
        </w:rPr>
      </w:pPr>
    </w:p>
    <w:p w14:paraId="10C008C3" w14:textId="4327F62A" w:rsidR="005C7FF9" w:rsidRDefault="005C7FF9" w:rsidP="00FF3254">
      <w:pPr>
        <w:spacing w:after="240" w:line="276" w:lineRule="auto"/>
        <w:rPr>
          <w:lang w:val="en-AU"/>
        </w:rPr>
      </w:pPr>
    </w:p>
    <w:p w14:paraId="6F1B8591" w14:textId="269689A7" w:rsidR="005C7FF9" w:rsidRDefault="005C7FF9" w:rsidP="00FF3254">
      <w:pPr>
        <w:spacing w:after="240" w:line="276" w:lineRule="auto"/>
        <w:rPr>
          <w:lang w:val="en-AU"/>
        </w:rPr>
      </w:pPr>
    </w:p>
    <w:p w14:paraId="782B922C" w14:textId="779232D3" w:rsidR="005C7FF9" w:rsidRDefault="005C7FF9" w:rsidP="00FF3254">
      <w:pPr>
        <w:spacing w:after="240" w:line="276" w:lineRule="auto"/>
        <w:rPr>
          <w:lang w:val="en-AU"/>
        </w:rPr>
      </w:pPr>
    </w:p>
    <w:p w14:paraId="3EB4AEA1" w14:textId="77777777" w:rsidR="005C7FF9" w:rsidRPr="005278E2" w:rsidRDefault="005C7FF9" w:rsidP="00FF3254">
      <w:pPr>
        <w:spacing w:after="240" w:line="276" w:lineRule="auto"/>
        <w:rPr>
          <w:lang w:val="en-AU"/>
        </w:rPr>
      </w:pPr>
    </w:p>
    <w:p w14:paraId="0AE7F430" w14:textId="77777777" w:rsidR="00621078" w:rsidRDefault="00621078">
      <w:pPr>
        <w:spacing w:after="240" w:line="252" w:lineRule="auto"/>
        <w:rPr>
          <w:rFonts w:asciiTheme="majorHAnsi" w:eastAsiaTheme="majorEastAsia" w:hAnsiTheme="majorHAnsi" w:cstheme="majorBidi"/>
          <w:caps/>
          <w:color w:val="94B6D2" w:themeColor="accent1"/>
          <w:sz w:val="28"/>
          <w:szCs w:val="28"/>
          <w:lang w:val="en-AU"/>
        </w:rPr>
      </w:pPr>
      <w:r>
        <w:rPr>
          <w:lang w:val="en-AU"/>
        </w:rPr>
        <w:br w:type="page"/>
      </w:r>
    </w:p>
    <w:p w14:paraId="48C6724A" w14:textId="61C62E38" w:rsidR="00707E58" w:rsidRPr="005278E2" w:rsidRDefault="00707E58" w:rsidP="001F2B99">
      <w:pPr>
        <w:pStyle w:val="Heading1"/>
        <w:ind w:right="74"/>
        <w:rPr>
          <w:lang w:val="en-AU"/>
        </w:rPr>
      </w:pPr>
      <w:bookmarkStart w:id="28" w:name="_Toc535071314"/>
      <w:r w:rsidRPr="005278E2">
        <w:rPr>
          <w:lang w:val="en-AU"/>
        </w:rPr>
        <w:lastRenderedPageBreak/>
        <w:t>Appendix A</w:t>
      </w:r>
      <w:bookmarkEnd w:id="28"/>
    </w:p>
    <w:p w14:paraId="6BFA2F9B" w14:textId="61BA88D1" w:rsidR="00955A25" w:rsidRPr="007B6175" w:rsidRDefault="00955A25" w:rsidP="00FF3254">
      <w:pPr>
        <w:spacing w:line="276" w:lineRule="auto"/>
        <w:rPr>
          <w:b/>
          <w:sz w:val="24"/>
          <w:u w:val="single"/>
        </w:rPr>
      </w:pPr>
      <w:r w:rsidRPr="007B6175">
        <w:rPr>
          <w:b/>
          <w:sz w:val="24"/>
          <w:u w:val="single"/>
        </w:rPr>
        <w:t>Use Case  – Project Predictions in Graph.</w:t>
      </w:r>
    </w:p>
    <w:p w14:paraId="64CB0F20" w14:textId="22824894"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FF3254">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FF3254">
      <w:pPr>
        <w:spacing w:after="0" w:line="276" w:lineRule="auto"/>
        <w:rPr>
          <w:rFonts w:cstheme="minorHAnsi"/>
        </w:rPr>
      </w:pPr>
    </w:p>
    <w:p w14:paraId="7B3E4124" w14:textId="77777777" w:rsidR="00955A25" w:rsidRPr="002E3BF5" w:rsidRDefault="00955A25" w:rsidP="00FF3254">
      <w:pPr>
        <w:spacing w:line="276" w:lineRule="auto"/>
        <w:rPr>
          <w:rFonts w:cstheme="minorHAnsi"/>
        </w:rPr>
      </w:pPr>
    </w:p>
    <w:p w14:paraId="40F5843A" w14:textId="77777777" w:rsidR="00CF5027" w:rsidRPr="002E3BF5" w:rsidRDefault="00CF5027" w:rsidP="00FF3254">
      <w:pPr>
        <w:spacing w:after="240" w:line="276" w:lineRule="auto"/>
        <w:rPr>
          <w:rFonts w:cstheme="minorHAnsi"/>
          <w:lang w:val="en-AU"/>
        </w:rPr>
      </w:pPr>
      <w:r w:rsidRPr="002E3BF5">
        <w:rPr>
          <w:rFonts w:cstheme="minorHAnsi"/>
          <w:lang w:val="en-AU"/>
        </w:rPr>
        <w:br w:type="page"/>
      </w:r>
    </w:p>
    <w:p w14:paraId="25DE6FC7" w14:textId="01D8D8B5" w:rsidR="00CF5027" w:rsidRPr="002E3BF5" w:rsidRDefault="00CF5027" w:rsidP="006D1432">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FF3254">
      <w:pPr>
        <w:spacing w:line="276" w:lineRule="auto"/>
        <w:rPr>
          <w:rFonts w:cstheme="minorHAnsi"/>
        </w:rPr>
      </w:pPr>
    </w:p>
    <w:p w14:paraId="59D20CAC"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FF3254">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FF3254">
      <w:pPr>
        <w:spacing w:line="276" w:lineRule="auto"/>
        <w:rPr>
          <w:rFonts w:cstheme="minorHAnsi"/>
        </w:rPr>
      </w:pPr>
    </w:p>
    <w:p w14:paraId="55D15710" w14:textId="77777777" w:rsidR="000D3A87" w:rsidRPr="002E3BF5" w:rsidRDefault="00CF5027" w:rsidP="00FF3254">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621078" w:rsidRDefault="00955A25" w:rsidP="00621078">
      <w:pPr>
        <w:rPr>
          <w:b/>
          <w:sz w:val="24"/>
          <w:u w:val="single"/>
          <w:lang w:val="en-AU"/>
        </w:rPr>
      </w:pPr>
      <w:r w:rsidRPr="00621078">
        <w:rPr>
          <w:b/>
          <w:sz w:val="24"/>
          <w:u w:val="single"/>
          <w:lang w:val="en-AU"/>
        </w:rPr>
        <w:br w:type="page"/>
      </w:r>
      <w:r w:rsidR="000B7F83" w:rsidRPr="00621078">
        <w:rPr>
          <w:b/>
          <w:sz w:val="24"/>
          <w:u w:val="single"/>
        </w:rPr>
        <w:lastRenderedPageBreak/>
        <w:t>Use Case – Predict Future Numbers Of Animals</w:t>
      </w:r>
    </w:p>
    <w:p w14:paraId="2CFB95DA"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FF3254">
      <w:pPr>
        <w:spacing w:line="276" w:lineRule="auto"/>
        <w:rPr>
          <w:rFonts w:cstheme="minorHAnsi"/>
        </w:rPr>
      </w:pPr>
    </w:p>
    <w:p w14:paraId="5B68C892"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FF3254">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FF3254">
      <w:pPr>
        <w:autoSpaceDE w:val="0"/>
        <w:autoSpaceDN w:val="0"/>
        <w:adjustRightInd w:val="0"/>
        <w:spacing w:line="276" w:lineRule="auto"/>
        <w:rPr>
          <w:rFonts w:cstheme="minorHAnsi"/>
          <w:color w:val="000000"/>
          <w:lang w:val="en-AU"/>
        </w:rPr>
      </w:pPr>
    </w:p>
    <w:p w14:paraId="0BA733E4"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FF3254">
      <w:pPr>
        <w:spacing w:line="276" w:lineRule="auto"/>
        <w:rPr>
          <w:rFonts w:cstheme="minorHAnsi"/>
        </w:rPr>
      </w:pPr>
    </w:p>
    <w:p w14:paraId="14B54011" w14:textId="77777777" w:rsidR="00803694" w:rsidRPr="002E3BF5" w:rsidRDefault="00803694" w:rsidP="00FF3254">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FF3254">
      <w:pPr>
        <w:spacing w:line="276" w:lineRule="auto"/>
        <w:ind w:right="74"/>
        <w:rPr>
          <w:rFonts w:cstheme="minorHAnsi"/>
          <w:lang w:val="en-AU"/>
        </w:rPr>
      </w:pPr>
    </w:p>
    <w:p w14:paraId="493CF9BF" w14:textId="77777777" w:rsidR="00803694" w:rsidRPr="002E3BF5" w:rsidRDefault="00803694" w:rsidP="00FF3254">
      <w:pPr>
        <w:spacing w:line="276" w:lineRule="auto"/>
        <w:rPr>
          <w:rFonts w:cstheme="minorHAnsi"/>
          <w:lang w:val="en-AU"/>
        </w:rPr>
      </w:pPr>
      <w:r w:rsidRPr="002E3BF5">
        <w:rPr>
          <w:rFonts w:cstheme="minorHAnsi"/>
          <w:lang w:val="en-AU"/>
        </w:rPr>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lastRenderedPageBreak/>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rsidP="00FF3254">
      <w:pPr>
        <w:spacing w:after="240" w:line="276" w:lineRule="auto"/>
        <w:rPr>
          <w:rFonts w:cstheme="minorHAnsi"/>
          <w:b/>
          <w:u w:val="single"/>
        </w:rPr>
      </w:pPr>
      <w:r w:rsidRPr="002E3BF5">
        <w:rPr>
          <w:rFonts w:cstheme="minorHAnsi"/>
          <w:b/>
          <w:u w:val="single"/>
        </w:rPr>
        <w:br w:type="page"/>
      </w:r>
    </w:p>
    <w:p w14:paraId="3EEE0B40" w14:textId="4075B3B8" w:rsidR="00C87EFF" w:rsidRPr="002E3BF5" w:rsidRDefault="00C87EFF" w:rsidP="00C64FCC">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FF3254">
      <w:pPr>
        <w:spacing w:line="276" w:lineRule="auto"/>
        <w:rPr>
          <w:rFonts w:cstheme="minorHAnsi"/>
        </w:rPr>
      </w:pPr>
    </w:p>
    <w:p w14:paraId="5EA297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FF3254">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6777009D"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stating “Path cannot be found, try again”.</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0FD326B7" w14:textId="7D6437B0" w:rsidR="00286B2C" w:rsidRDefault="00286B2C" w:rsidP="00286B2C">
      <w:pPr>
        <w:pStyle w:val="Heading1"/>
        <w:ind w:right="74"/>
        <w:rPr>
          <w:lang w:val="en-AU"/>
        </w:rPr>
      </w:pPr>
      <w:bookmarkStart w:id="29" w:name="_Toc535071315"/>
      <w:r w:rsidRPr="005278E2">
        <w:rPr>
          <w:lang w:val="en-AU"/>
        </w:rPr>
        <w:lastRenderedPageBreak/>
        <w:t xml:space="preserve">Appendix </w:t>
      </w:r>
      <w:r w:rsidR="00F4329C">
        <w:rPr>
          <w:lang w:val="en-AU"/>
        </w:rPr>
        <w:t>B</w:t>
      </w:r>
      <w:bookmarkEnd w:id="29"/>
    </w:p>
    <w:p w14:paraId="6E48A9A5" w14:textId="0054CC3A" w:rsidR="00286B2C" w:rsidRPr="006D1432" w:rsidRDefault="007E4DDE" w:rsidP="006D1432">
      <w:pPr>
        <w:spacing w:line="276" w:lineRule="auto"/>
        <w:rPr>
          <w:b/>
          <w:sz w:val="24"/>
          <w:u w:val="single"/>
          <w:lang w:val="en-AU"/>
        </w:rPr>
      </w:pPr>
      <w:r w:rsidRPr="006D1432">
        <w:rPr>
          <w:b/>
          <w:sz w:val="24"/>
          <w:u w:val="single"/>
          <w:lang w:val="en-AU"/>
        </w:rPr>
        <w:t xml:space="preserve">Population </w:t>
      </w:r>
      <w:r w:rsidR="006D1432">
        <w:rPr>
          <w:b/>
          <w:sz w:val="24"/>
          <w:u w:val="single"/>
          <w:lang w:val="en-AU"/>
        </w:rPr>
        <w:t>G</w:t>
      </w:r>
      <w:r w:rsidRPr="006D1432">
        <w:rPr>
          <w:b/>
          <w:sz w:val="24"/>
          <w:u w:val="single"/>
          <w:lang w:val="en-AU"/>
        </w:rPr>
        <w:t xml:space="preserve">rowth </w:t>
      </w:r>
      <w:r w:rsidR="006D1432">
        <w:rPr>
          <w:b/>
          <w:sz w:val="24"/>
          <w:u w:val="single"/>
          <w:lang w:val="en-AU"/>
        </w:rPr>
        <w:t>R</w:t>
      </w:r>
      <w:r w:rsidRPr="006D1432">
        <w:rPr>
          <w:b/>
          <w:sz w:val="24"/>
          <w:u w:val="single"/>
          <w:lang w:val="en-AU"/>
        </w:rPr>
        <w:t>ate</w:t>
      </w:r>
    </w:p>
    <w:p w14:paraId="3FE46902" w14:textId="77777777" w:rsidR="007B52A8" w:rsidRDefault="007B52A8" w:rsidP="007B52A8">
      <w:pPr>
        <w:keepNext/>
        <w:spacing w:line="276" w:lineRule="auto"/>
      </w:pPr>
      <w:r>
        <w:rPr>
          <w:noProof/>
          <w:lang w:val="en-AU"/>
        </w:rPr>
        <w:drawing>
          <wp:inline distT="0" distB="0" distL="0" distR="0" wp14:anchorId="0ADD0CCA" wp14:editId="3781ABB3">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0"/>
                    <a:stretch>
                      <a:fillRect/>
                    </a:stretch>
                  </pic:blipFill>
                  <pic:spPr>
                    <a:xfrm>
                      <a:off x="0" y="0"/>
                      <a:ext cx="3048000" cy="2362200"/>
                    </a:xfrm>
                    <a:prstGeom prst="rect">
                      <a:avLst/>
                    </a:prstGeom>
                  </pic:spPr>
                </pic:pic>
              </a:graphicData>
            </a:graphic>
          </wp:inline>
        </w:drawing>
      </w:r>
    </w:p>
    <w:p w14:paraId="6731C9DC" w14:textId="7FA326CA" w:rsidR="00DE32F3" w:rsidRPr="007B52A8" w:rsidRDefault="007B52A8" w:rsidP="007B52A8">
      <w:pPr>
        <w:pStyle w:val="Caption"/>
      </w:pPr>
      <w:r>
        <w:t xml:space="preserve">Figure </w:t>
      </w:r>
      <w:r>
        <w:fldChar w:fldCharType="begin"/>
      </w:r>
      <w:r>
        <w:instrText xml:space="preserve"> SEQ Figure \* ARABIC </w:instrText>
      </w:r>
      <w:r>
        <w:fldChar w:fldCharType="separate"/>
      </w:r>
      <w:r>
        <w:rPr>
          <w:noProof/>
        </w:rPr>
        <w:t>1</w:t>
      </w:r>
      <w:r>
        <w:fldChar w:fldCharType="end"/>
      </w:r>
      <w:r>
        <w:t>: Exponential Growth</w:t>
      </w:r>
    </w:p>
    <w:p w14:paraId="212F8D07" w14:textId="77777777" w:rsidR="007B52A8" w:rsidRDefault="00DE32F3" w:rsidP="007B52A8">
      <w:pPr>
        <w:keepNext/>
        <w:spacing w:after="240" w:line="276" w:lineRule="auto"/>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1"/>
                    <a:stretch>
                      <a:fillRect/>
                    </a:stretch>
                  </pic:blipFill>
                  <pic:spPr>
                    <a:xfrm>
                      <a:off x="0" y="0"/>
                      <a:ext cx="4965202" cy="3627127"/>
                    </a:xfrm>
                    <a:prstGeom prst="rect">
                      <a:avLst/>
                    </a:prstGeom>
                  </pic:spPr>
                </pic:pic>
              </a:graphicData>
            </a:graphic>
          </wp:inline>
        </w:drawing>
      </w:r>
    </w:p>
    <w:p w14:paraId="46D1CDAD" w14:textId="73CA77BE" w:rsidR="00F00A08" w:rsidRPr="004A6748" w:rsidRDefault="007B52A8" w:rsidP="00F00A08">
      <w:pPr>
        <w:pStyle w:val="Caption"/>
      </w:pPr>
      <w:r>
        <w:t xml:space="preserve">Figure </w:t>
      </w:r>
      <w:r>
        <w:fldChar w:fldCharType="begin"/>
      </w:r>
      <w:r>
        <w:instrText xml:space="preserve"> SEQ Figure \* ARABIC </w:instrText>
      </w:r>
      <w:r>
        <w:fldChar w:fldCharType="separate"/>
      </w:r>
      <w:r>
        <w:rPr>
          <w:noProof/>
        </w:rPr>
        <w:t>2</w:t>
      </w:r>
      <w:r>
        <w:fldChar w:fldCharType="end"/>
      </w:r>
      <w:r>
        <w:t>: Exponential vs Logistic Growth</w:t>
      </w:r>
      <w:r w:rsidR="00F00A08">
        <w:rPr>
          <w:lang w:val="en-AU"/>
        </w:rPr>
        <w:br w:type="page"/>
      </w:r>
    </w:p>
    <w:p w14:paraId="0967D96A" w14:textId="2DC43630" w:rsidR="007E4DDE" w:rsidRDefault="007E4DDE" w:rsidP="007E4DDE">
      <w:pPr>
        <w:pStyle w:val="Heading1"/>
        <w:ind w:right="74"/>
        <w:rPr>
          <w:lang w:val="en-AU"/>
        </w:rPr>
      </w:pPr>
      <w:bookmarkStart w:id="30" w:name="_Toc535071316"/>
      <w:r w:rsidRPr="005278E2">
        <w:rPr>
          <w:lang w:val="en-AU"/>
        </w:rPr>
        <w:lastRenderedPageBreak/>
        <w:t xml:space="preserve">Appendix </w:t>
      </w:r>
      <w:r w:rsidR="00F4329C">
        <w:rPr>
          <w:lang w:val="en-AU"/>
        </w:rPr>
        <w:t>C</w:t>
      </w:r>
      <w:bookmarkEnd w:id="30"/>
    </w:p>
    <w:p w14:paraId="0A7BA164" w14:textId="0CEA77F9" w:rsidR="007E4DDE" w:rsidRDefault="00F00A08" w:rsidP="00FF3254">
      <w:pPr>
        <w:spacing w:line="276" w:lineRule="auto"/>
        <w:rPr>
          <w:b/>
          <w:sz w:val="24"/>
          <w:u w:val="single"/>
          <w:lang w:val="en-AU"/>
        </w:rPr>
      </w:pPr>
      <w:r>
        <w:rPr>
          <w:b/>
          <w:noProof/>
          <w:sz w:val="24"/>
          <w:u w:val="single"/>
          <w:lang w:val="en-AU"/>
        </w:rPr>
        <w:drawing>
          <wp:anchor distT="0" distB="0" distL="114300" distR="114300" simplePos="0" relativeHeight="251660291" behindDoc="1" locked="0" layoutInCell="1" allowOverlap="1" wp14:anchorId="00A1D339" wp14:editId="0E7255BC">
            <wp:simplePos x="0" y="0"/>
            <wp:positionH relativeFrom="margin">
              <wp:align>left</wp:align>
            </wp:positionH>
            <wp:positionV relativeFrom="paragraph">
              <wp:posOffset>339792</wp:posOffset>
            </wp:positionV>
            <wp:extent cx="5727600" cy="7642800"/>
            <wp:effectExtent l="0" t="0" r="6985" b="0"/>
            <wp:wrapTight wrapText="bothSides">
              <wp:wrapPolygon edited="0">
                <wp:start x="0" y="0"/>
                <wp:lineTo x="0" y="21537"/>
                <wp:lineTo x="21554" y="21537"/>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600" cy="76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DDE" w:rsidRPr="008F5C79">
        <w:rPr>
          <w:b/>
          <w:sz w:val="24"/>
          <w:u w:val="single"/>
          <w:lang w:val="en-AU"/>
        </w:rPr>
        <w:t xml:space="preserve">Drafts of </w:t>
      </w:r>
      <w:r w:rsidR="008F5C79" w:rsidRPr="008F5C79">
        <w:rPr>
          <w:b/>
          <w:sz w:val="24"/>
          <w:u w:val="single"/>
          <w:lang w:val="en-AU"/>
        </w:rPr>
        <w:t>M</w:t>
      </w:r>
      <w:r w:rsidR="007E4DDE" w:rsidRPr="008F5C79">
        <w:rPr>
          <w:b/>
          <w:sz w:val="24"/>
          <w:u w:val="single"/>
          <w:lang w:val="en-AU"/>
        </w:rPr>
        <w:t xml:space="preserve">athematical </w:t>
      </w:r>
      <w:r w:rsidR="008F5C79" w:rsidRPr="008F5C79">
        <w:rPr>
          <w:b/>
          <w:sz w:val="24"/>
          <w:u w:val="single"/>
          <w:lang w:val="en-AU"/>
        </w:rPr>
        <w:t>E</w:t>
      </w:r>
      <w:r w:rsidR="007E4DDE" w:rsidRPr="008F5C79">
        <w:rPr>
          <w:b/>
          <w:sz w:val="24"/>
          <w:u w:val="single"/>
          <w:lang w:val="en-AU"/>
        </w:rPr>
        <w:t>quations</w:t>
      </w:r>
    </w:p>
    <w:p w14:paraId="176200EC" w14:textId="238C9802" w:rsidR="00F00A08" w:rsidRDefault="00F00A08" w:rsidP="00FF3254">
      <w:pPr>
        <w:spacing w:line="276" w:lineRule="auto"/>
        <w:rPr>
          <w:b/>
          <w:sz w:val="24"/>
          <w:u w:val="single"/>
          <w:lang w:val="en-AU"/>
        </w:rPr>
      </w:pPr>
      <w:r>
        <w:rPr>
          <w:b/>
          <w:noProof/>
          <w:sz w:val="24"/>
          <w:u w:val="single"/>
          <w:lang w:val="en-AU"/>
        </w:rPr>
        <w:lastRenderedPageBreak/>
        <w:drawing>
          <wp:anchor distT="0" distB="0" distL="114300" distR="114300" simplePos="0" relativeHeight="251661315" behindDoc="1" locked="0" layoutInCell="1" allowOverlap="1" wp14:anchorId="61EBC62D" wp14:editId="55CB7BF2">
            <wp:simplePos x="0" y="0"/>
            <wp:positionH relativeFrom="margin">
              <wp:align>center</wp:align>
            </wp:positionH>
            <wp:positionV relativeFrom="paragraph">
              <wp:posOffset>608</wp:posOffset>
            </wp:positionV>
            <wp:extent cx="5731200" cy="7642800"/>
            <wp:effectExtent l="0" t="0" r="3175" b="0"/>
            <wp:wrapTight wrapText="bothSides">
              <wp:wrapPolygon edited="0">
                <wp:start x="0" y="0"/>
                <wp:lineTo x="0" y="21537"/>
                <wp:lineTo x="21540" y="2153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5CD0" w14:textId="1A9A110B" w:rsidR="00F00A08" w:rsidRDefault="00F00A08">
      <w:pPr>
        <w:spacing w:after="240" w:line="252" w:lineRule="auto"/>
        <w:rPr>
          <w:b/>
          <w:sz w:val="24"/>
          <w:u w:val="single"/>
          <w:lang w:val="en-AU"/>
        </w:rPr>
      </w:pPr>
      <w:r>
        <w:rPr>
          <w:b/>
          <w:sz w:val="24"/>
          <w:u w:val="single"/>
          <w:lang w:val="en-AU"/>
        </w:rPr>
        <w:br w:type="page"/>
      </w:r>
    </w:p>
    <w:p w14:paraId="49BF60CB" w14:textId="2602EC69" w:rsidR="003E1C49" w:rsidRPr="003E1C49" w:rsidRDefault="00F00A08" w:rsidP="00FF3254">
      <w:pPr>
        <w:spacing w:line="276" w:lineRule="auto"/>
        <w:rPr>
          <w:b/>
          <w:sz w:val="24"/>
          <w:u w:val="single"/>
          <w:lang w:val="en-AU"/>
        </w:rPr>
      </w:pPr>
      <w:r>
        <w:rPr>
          <w:b/>
          <w:noProof/>
          <w:sz w:val="24"/>
          <w:u w:val="single"/>
          <w:lang w:val="en-AU"/>
        </w:rPr>
        <w:lastRenderedPageBreak/>
        <w:drawing>
          <wp:inline distT="0" distB="0" distL="0" distR="0" wp14:anchorId="7B50A800" wp14:editId="1DC0F70B">
            <wp:extent cx="5943019" cy="79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019" cy="7927200"/>
                    </a:xfrm>
                    <a:prstGeom prst="rect">
                      <a:avLst/>
                    </a:prstGeom>
                    <a:noFill/>
                    <a:ln>
                      <a:noFill/>
                    </a:ln>
                  </pic:spPr>
                </pic:pic>
              </a:graphicData>
            </a:graphic>
          </wp:inline>
        </w:drawing>
      </w:r>
      <w:r>
        <w:rPr>
          <w:b/>
          <w:noProof/>
          <w:sz w:val="24"/>
          <w:u w:val="single"/>
          <w:lang w:val="en-AU"/>
        </w:rPr>
        <w:lastRenderedPageBreak/>
        <w:drawing>
          <wp:inline distT="0" distB="0" distL="0" distR="0" wp14:anchorId="4BF83EC3" wp14:editId="7192C948">
            <wp:extent cx="5943600" cy="792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noProof/>
          <w:sz w:val="24"/>
          <w:u w:val="single"/>
          <w:lang w:val="en-AU"/>
        </w:rPr>
        <w:lastRenderedPageBreak/>
        <w:drawing>
          <wp:inline distT="0" distB="0" distL="0" distR="0" wp14:anchorId="5E5E9A5C" wp14:editId="522F2A80">
            <wp:extent cx="5943600" cy="792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34A335B9" wp14:editId="33EEA23A">
            <wp:extent cx="5943600" cy="792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74AF6C6A" wp14:editId="37B90064">
            <wp:extent cx="5943600" cy="792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04BEE64D" wp14:editId="6F54DF2E">
            <wp:extent cx="5943600" cy="792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14:paraId="47EE0A2D" w14:textId="1EE08B06" w:rsidR="00F4329C" w:rsidRPr="005278E2" w:rsidRDefault="00F4329C" w:rsidP="00F4329C">
      <w:pPr>
        <w:pStyle w:val="Heading1"/>
        <w:ind w:right="74"/>
        <w:rPr>
          <w:lang w:val="en-AU"/>
        </w:rPr>
      </w:pPr>
      <w:bookmarkStart w:id="31" w:name="_Toc535071317"/>
      <w:r w:rsidRPr="005278E2">
        <w:rPr>
          <w:lang w:val="en-AU"/>
        </w:rPr>
        <w:lastRenderedPageBreak/>
        <w:t xml:space="preserve">Appendix </w:t>
      </w:r>
      <w:r>
        <w:rPr>
          <w:lang w:val="en-AU"/>
        </w:rPr>
        <w:t>D</w:t>
      </w:r>
      <w:bookmarkEnd w:id="31"/>
    </w:p>
    <w:p w14:paraId="04099214" w14:textId="4D8C17EC" w:rsidR="00F4329C" w:rsidRPr="00F4329C" w:rsidRDefault="00F4329C" w:rsidP="00F4329C">
      <w:pPr>
        <w:spacing w:line="276" w:lineRule="auto"/>
        <w:rPr>
          <w:b/>
          <w:sz w:val="24"/>
          <w:u w:val="single"/>
          <w:lang w:val="en-AU"/>
        </w:rPr>
      </w:pPr>
      <w:r>
        <w:rPr>
          <w:noProof/>
          <w:lang w:val="en-AU"/>
        </w:rPr>
        <w:drawing>
          <wp:anchor distT="0" distB="0" distL="114300" distR="114300" simplePos="0" relativeHeight="251663363" behindDoc="1" locked="0" layoutInCell="1" allowOverlap="1" wp14:anchorId="7E35B8C4" wp14:editId="6DFE3D8C">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4265BAF5" w14:textId="77777777" w:rsidR="00F4329C" w:rsidRDefault="00F4329C">
      <w:pPr>
        <w:spacing w:after="240" w:line="252" w:lineRule="auto"/>
      </w:pPr>
    </w:p>
    <w:sectPr w:rsidR="00F4329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FF7AF" w14:textId="77777777" w:rsidR="00AB15AC" w:rsidRDefault="00AB15AC">
      <w:r>
        <w:separator/>
      </w:r>
    </w:p>
    <w:p w14:paraId="471DF36D" w14:textId="77777777" w:rsidR="00AB15AC" w:rsidRDefault="00AB15AC"/>
  </w:endnote>
  <w:endnote w:type="continuationSeparator" w:id="0">
    <w:p w14:paraId="0C9915F6" w14:textId="77777777" w:rsidR="00AB15AC" w:rsidRDefault="00AB15AC">
      <w:r>
        <w:continuationSeparator/>
      </w:r>
    </w:p>
    <w:p w14:paraId="67EC41BA" w14:textId="77777777" w:rsidR="00AB15AC" w:rsidRDefault="00AB15AC"/>
  </w:endnote>
  <w:endnote w:type="continuationNotice" w:id="1">
    <w:p w14:paraId="098BD84B" w14:textId="77777777" w:rsidR="00AB15AC" w:rsidRDefault="00AB15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0A2B7C"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08T00:00:00Z">
            <w:dateFormat w:val="M/d/yyyy"/>
            <w:lid w:val="en-US"/>
            <w:storeMappedDataAs w:val="dateTime"/>
            <w:calendar w:val="gregorian"/>
          </w:date>
        </w:sdtPr>
        <w:sdtContent>
          <w:tc>
            <w:tcPr>
              <w:tcW w:w="750" w:type="pct"/>
            </w:tcPr>
            <w:p w14:paraId="25315CD8" w14:textId="793639CD" w:rsidR="000A2B7C" w:rsidRDefault="000A2B7C">
              <w:pPr>
                <w:pStyle w:val="Footer"/>
              </w:pPr>
              <w:r>
                <w:t>1/8/2019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AAB54D0" w14:textId="58DF7B54" w:rsidR="000A2B7C" w:rsidRDefault="000A2B7C">
              <w:pPr>
                <w:pStyle w:val="Footer"/>
                <w:jc w:val="center"/>
              </w:pPr>
              <w:r>
                <w:t xml:space="preserve">     </w:t>
              </w:r>
            </w:p>
          </w:tc>
        </w:sdtContent>
      </w:sdt>
      <w:tc>
        <w:tcPr>
          <w:tcW w:w="750" w:type="pct"/>
        </w:tcPr>
        <w:p w14:paraId="01A9202E" w14:textId="77777777" w:rsidR="000A2B7C" w:rsidRDefault="000A2B7C">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0A2B7C" w:rsidRDefault="000A2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20818" w14:textId="77777777" w:rsidR="00AB15AC" w:rsidRDefault="00AB15AC">
      <w:r>
        <w:separator/>
      </w:r>
    </w:p>
    <w:p w14:paraId="66FD38C3" w14:textId="77777777" w:rsidR="00AB15AC" w:rsidRDefault="00AB15AC"/>
  </w:footnote>
  <w:footnote w:type="continuationSeparator" w:id="0">
    <w:p w14:paraId="5440AD76" w14:textId="77777777" w:rsidR="00AB15AC" w:rsidRDefault="00AB15AC">
      <w:r>
        <w:continuationSeparator/>
      </w:r>
    </w:p>
    <w:p w14:paraId="504B6CF2" w14:textId="77777777" w:rsidR="00AB15AC" w:rsidRDefault="00AB15AC"/>
  </w:footnote>
  <w:footnote w:type="continuationNotice" w:id="1">
    <w:p w14:paraId="1473F097" w14:textId="77777777" w:rsidR="00AB15AC" w:rsidRDefault="00AB15A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7EC1017"/>
    <w:multiLevelType w:val="hybridMultilevel"/>
    <w:tmpl w:val="D630A12E"/>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70501B"/>
    <w:multiLevelType w:val="hybridMultilevel"/>
    <w:tmpl w:val="AF1A154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11"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1FA834C4"/>
    <w:multiLevelType w:val="hybridMultilevel"/>
    <w:tmpl w:val="BEDA2C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7" w15:restartNumberingAfterBreak="0">
    <w:nsid w:val="34B65E7B"/>
    <w:multiLevelType w:val="hybridMultilevel"/>
    <w:tmpl w:val="DF74E0FA"/>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0"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3"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5"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E859D6"/>
    <w:multiLevelType w:val="hybridMultilevel"/>
    <w:tmpl w:val="3E4690B8"/>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2"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04D2C"/>
    <w:multiLevelType w:val="hybridMultilevel"/>
    <w:tmpl w:val="8C4227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2"/>
  </w:num>
  <w:num w:numId="7">
    <w:abstractNumId w:val="11"/>
  </w:num>
  <w:num w:numId="8">
    <w:abstractNumId w:val="21"/>
  </w:num>
  <w:num w:numId="9">
    <w:abstractNumId w:val="7"/>
  </w:num>
  <w:num w:numId="10">
    <w:abstractNumId w:val="16"/>
  </w:num>
  <w:num w:numId="11">
    <w:abstractNumId w:val="29"/>
  </w:num>
  <w:num w:numId="12">
    <w:abstractNumId w:val="31"/>
  </w:num>
  <w:num w:numId="13">
    <w:abstractNumId w:val="23"/>
  </w:num>
  <w:num w:numId="14">
    <w:abstractNumId w:val="0"/>
  </w:num>
  <w:num w:numId="15">
    <w:abstractNumId w:val="34"/>
  </w:num>
  <w:num w:numId="16">
    <w:abstractNumId w:val="9"/>
  </w:num>
  <w:num w:numId="17">
    <w:abstractNumId w:val="30"/>
  </w:num>
  <w:num w:numId="18">
    <w:abstractNumId w:val="20"/>
  </w:num>
  <w:num w:numId="19">
    <w:abstractNumId w:val="27"/>
  </w:num>
  <w:num w:numId="20">
    <w:abstractNumId w:val="8"/>
  </w:num>
  <w:num w:numId="21">
    <w:abstractNumId w:val="32"/>
  </w:num>
  <w:num w:numId="22">
    <w:abstractNumId w:val="25"/>
  </w:num>
  <w:num w:numId="23">
    <w:abstractNumId w:val="3"/>
  </w:num>
  <w:num w:numId="24">
    <w:abstractNumId w:val="18"/>
  </w:num>
  <w:num w:numId="25">
    <w:abstractNumId w:val="19"/>
  </w:num>
  <w:num w:numId="26">
    <w:abstractNumId w:val="4"/>
  </w:num>
  <w:num w:numId="27">
    <w:abstractNumId w:val="28"/>
  </w:num>
  <w:num w:numId="28">
    <w:abstractNumId w:val="10"/>
  </w:num>
  <w:num w:numId="29">
    <w:abstractNumId w:val="24"/>
  </w:num>
  <w:num w:numId="30">
    <w:abstractNumId w:val="26"/>
  </w:num>
  <w:num w:numId="31">
    <w:abstractNumId w:val="5"/>
  </w:num>
  <w:num w:numId="32">
    <w:abstractNumId w:val="2"/>
  </w:num>
  <w:num w:numId="33">
    <w:abstractNumId w:val="17"/>
  </w:num>
  <w:num w:numId="34">
    <w:abstractNumId w:val="33"/>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73DB"/>
    <w:rsid w:val="00064427"/>
    <w:rsid w:val="00065278"/>
    <w:rsid w:val="00067A3B"/>
    <w:rsid w:val="0007122B"/>
    <w:rsid w:val="00075064"/>
    <w:rsid w:val="00076B6B"/>
    <w:rsid w:val="000825D4"/>
    <w:rsid w:val="00084755"/>
    <w:rsid w:val="00084E38"/>
    <w:rsid w:val="00086C72"/>
    <w:rsid w:val="00093EB6"/>
    <w:rsid w:val="000A095E"/>
    <w:rsid w:val="000A2B7C"/>
    <w:rsid w:val="000A42C8"/>
    <w:rsid w:val="000A448D"/>
    <w:rsid w:val="000A5C0F"/>
    <w:rsid w:val="000B74AD"/>
    <w:rsid w:val="000B7F83"/>
    <w:rsid w:val="000C337B"/>
    <w:rsid w:val="000C4136"/>
    <w:rsid w:val="000C4503"/>
    <w:rsid w:val="000C60A7"/>
    <w:rsid w:val="000D1521"/>
    <w:rsid w:val="000D3A87"/>
    <w:rsid w:val="000E1FB5"/>
    <w:rsid w:val="000E228E"/>
    <w:rsid w:val="000E25DD"/>
    <w:rsid w:val="000E7B33"/>
    <w:rsid w:val="000F05CB"/>
    <w:rsid w:val="000F0F3D"/>
    <w:rsid w:val="000F152A"/>
    <w:rsid w:val="0010205E"/>
    <w:rsid w:val="001023C5"/>
    <w:rsid w:val="0011129A"/>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6CC4"/>
    <w:rsid w:val="00171F19"/>
    <w:rsid w:val="00176590"/>
    <w:rsid w:val="001813B2"/>
    <w:rsid w:val="001815BA"/>
    <w:rsid w:val="00183D18"/>
    <w:rsid w:val="001867D1"/>
    <w:rsid w:val="001876EE"/>
    <w:rsid w:val="00194A6E"/>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6B5B"/>
    <w:rsid w:val="001E7D7A"/>
    <w:rsid w:val="001F124D"/>
    <w:rsid w:val="001F17BA"/>
    <w:rsid w:val="001F1C15"/>
    <w:rsid w:val="001F2B99"/>
    <w:rsid w:val="001F4D59"/>
    <w:rsid w:val="00201BDA"/>
    <w:rsid w:val="00201E82"/>
    <w:rsid w:val="00211C67"/>
    <w:rsid w:val="0021734D"/>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A782F"/>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033BD"/>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1C49"/>
    <w:rsid w:val="003E221C"/>
    <w:rsid w:val="003E5916"/>
    <w:rsid w:val="003E6ECB"/>
    <w:rsid w:val="003F045D"/>
    <w:rsid w:val="003F07D7"/>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A6748"/>
    <w:rsid w:val="004B0902"/>
    <w:rsid w:val="004B25D0"/>
    <w:rsid w:val="004B3B4D"/>
    <w:rsid w:val="004B3ED4"/>
    <w:rsid w:val="004C0917"/>
    <w:rsid w:val="004C16E1"/>
    <w:rsid w:val="004C59B6"/>
    <w:rsid w:val="004C5CE6"/>
    <w:rsid w:val="004C6DAB"/>
    <w:rsid w:val="004D3F0E"/>
    <w:rsid w:val="004E1EA8"/>
    <w:rsid w:val="004E600F"/>
    <w:rsid w:val="004E62C0"/>
    <w:rsid w:val="004E744B"/>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4A8"/>
    <w:rsid w:val="005746BA"/>
    <w:rsid w:val="00577A7B"/>
    <w:rsid w:val="00583996"/>
    <w:rsid w:val="00583A91"/>
    <w:rsid w:val="00584C40"/>
    <w:rsid w:val="00590760"/>
    <w:rsid w:val="0059376A"/>
    <w:rsid w:val="00595132"/>
    <w:rsid w:val="00595F3C"/>
    <w:rsid w:val="005A0D51"/>
    <w:rsid w:val="005B376A"/>
    <w:rsid w:val="005B5723"/>
    <w:rsid w:val="005B6A01"/>
    <w:rsid w:val="005C124A"/>
    <w:rsid w:val="005C286E"/>
    <w:rsid w:val="005C5D48"/>
    <w:rsid w:val="005C62FA"/>
    <w:rsid w:val="005C7FF9"/>
    <w:rsid w:val="005D3C11"/>
    <w:rsid w:val="005D483C"/>
    <w:rsid w:val="005D5BA1"/>
    <w:rsid w:val="005D7808"/>
    <w:rsid w:val="005D7E2D"/>
    <w:rsid w:val="005E5271"/>
    <w:rsid w:val="005E5F45"/>
    <w:rsid w:val="005F03A1"/>
    <w:rsid w:val="005F08EF"/>
    <w:rsid w:val="005F505B"/>
    <w:rsid w:val="005F597F"/>
    <w:rsid w:val="005F5ED4"/>
    <w:rsid w:val="006034A5"/>
    <w:rsid w:val="00604235"/>
    <w:rsid w:val="0060440D"/>
    <w:rsid w:val="0061582C"/>
    <w:rsid w:val="00621078"/>
    <w:rsid w:val="0062307A"/>
    <w:rsid w:val="006265EF"/>
    <w:rsid w:val="0062689F"/>
    <w:rsid w:val="006272AA"/>
    <w:rsid w:val="00633121"/>
    <w:rsid w:val="00634C66"/>
    <w:rsid w:val="0064186D"/>
    <w:rsid w:val="00642163"/>
    <w:rsid w:val="00642398"/>
    <w:rsid w:val="006455E8"/>
    <w:rsid w:val="00646C9E"/>
    <w:rsid w:val="0064705D"/>
    <w:rsid w:val="00650799"/>
    <w:rsid w:val="006625DB"/>
    <w:rsid w:val="00666180"/>
    <w:rsid w:val="00667CF2"/>
    <w:rsid w:val="00670E51"/>
    <w:rsid w:val="006711F7"/>
    <w:rsid w:val="00671B68"/>
    <w:rsid w:val="006721EA"/>
    <w:rsid w:val="0067261C"/>
    <w:rsid w:val="006739AD"/>
    <w:rsid w:val="00674760"/>
    <w:rsid w:val="00675C0F"/>
    <w:rsid w:val="00676724"/>
    <w:rsid w:val="006773FE"/>
    <w:rsid w:val="00680047"/>
    <w:rsid w:val="00683F3F"/>
    <w:rsid w:val="00684573"/>
    <w:rsid w:val="0069254B"/>
    <w:rsid w:val="006953C7"/>
    <w:rsid w:val="006A0ABE"/>
    <w:rsid w:val="006A235D"/>
    <w:rsid w:val="006B1DA3"/>
    <w:rsid w:val="006B2C8C"/>
    <w:rsid w:val="006B528C"/>
    <w:rsid w:val="006B7B71"/>
    <w:rsid w:val="006C4FD1"/>
    <w:rsid w:val="006C5C18"/>
    <w:rsid w:val="006C62B2"/>
    <w:rsid w:val="006C7F88"/>
    <w:rsid w:val="006D07A4"/>
    <w:rsid w:val="006D1432"/>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7181"/>
    <w:rsid w:val="007A4581"/>
    <w:rsid w:val="007A72AE"/>
    <w:rsid w:val="007B0F21"/>
    <w:rsid w:val="007B52A8"/>
    <w:rsid w:val="007B6175"/>
    <w:rsid w:val="007B6666"/>
    <w:rsid w:val="007B7639"/>
    <w:rsid w:val="007C03ED"/>
    <w:rsid w:val="007C6986"/>
    <w:rsid w:val="007D1763"/>
    <w:rsid w:val="007E1C42"/>
    <w:rsid w:val="007E2A48"/>
    <w:rsid w:val="007E4DDE"/>
    <w:rsid w:val="007E6CDF"/>
    <w:rsid w:val="007F0B88"/>
    <w:rsid w:val="007F2E6A"/>
    <w:rsid w:val="007F2F1B"/>
    <w:rsid w:val="007F33A2"/>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5ACF"/>
    <w:rsid w:val="008777F6"/>
    <w:rsid w:val="00880FE4"/>
    <w:rsid w:val="0088114C"/>
    <w:rsid w:val="0088122E"/>
    <w:rsid w:val="00882AF1"/>
    <w:rsid w:val="008857D8"/>
    <w:rsid w:val="0088760E"/>
    <w:rsid w:val="00894499"/>
    <w:rsid w:val="00895675"/>
    <w:rsid w:val="008958F0"/>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39ED"/>
    <w:rsid w:val="008F5C79"/>
    <w:rsid w:val="008F698D"/>
    <w:rsid w:val="008F7930"/>
    <w:rsid w:val="00900859"/>
    <w:rsid w:val="00902CB9"/>
    <w:rsid w:val="009037FB"/>
    <w:rsid w:val="00903B53"/>
    <w:rsid w:val="009104B4"/>
    <w:rsid w:val="0091077C"/>
    <w:rsid w:val="00913352"/>
    <w:rsid w:val="009137BF"/>
    <w:rsid w:val="009139B3"/>
    <w:rsid w:val="00914CA3"/>
    <w:rsid w:val="00917709"/>
    <w:rsid w:val="00924418"/>
    <w:rsid w:val="00926ABE"/>
    <w:rsid w:val="009301D2"/>
    <w:rsid w:val="00930207"/>
    <w:rsid w:val="009313BA"/>
    <w:rsid w:val="009314D5"/>
    <w:rsid w:val="00931A4A"/>
    <w:rsid w:val="00932019"/>
    <w:rsid w:val="009326F4"/>
    <w:rsid w:val="00936D8B"/>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BC3"/>
    <w:rsid w:val="00985DC6"/>
    <w:rsid w:val="00987BBD"/>
    <w:rsid w:val="00990AAD"/>
    <w:rsid w:val="00991278"/>
    <w:rsid w:val="00993B22"/>
    <w:rsid w:val="00993E95"/>
    <w:rsid w:val="009966F1"/>
    <w:rsid w:val="009968DD"/>
    <w:rsid w:val="00996D85"/>
    <w:rsid w:val="009A2123"/>
    <w:rsid w:val="009A215E"/>
    <w:rsid w:val="009A3852"/>
    <w:rsid w:val="009A5210"/>
    <w:rsid w:val="009A7A3C"/>
    <w:rsid w:val="009B22F7"/>
    <w:rsid w:val="009C1A00"/>
    <w:rsid w:val="009C3604"/>
    <w:rsid w:val="009D3F9E"/>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15AC"/>
    <w:rsid w:val="00AB4DC4"/>
    <w:rsid w:val="00AB5C7E"/>
    <w:rsid w:val="00AB668A"/>
    <w:rsid w:val="00AB7E09"/>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2C"/>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3997"/>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E3C2C"/>
    <w:rsid w:val="00BF2AFC"/>
    <w:rsid w:val="00BF30AE"/>
    <w:rsid w:val="00BF39A4"/>
    <w:rsid w:val="00BF59EE"/>
    <w:rsid w:val="00C01BDC"/>
    <w:rsid w:val="00C0220D"/>
    <w:rsid w:val="00C02ABA"/>
    <w:rsid w:val="00C043B0"/>
    <w:rsid w:val="00C04834"/>
    <w:rsid w:val="00C11326"/>
    <w:rsid w:val="00C11537"/>
    <w:rsid w:val="00C17276"/>
    <w:rsid w:val="00C25A77"/>
    <w:rsid w:val="00C25BD0"/>
    <w:rsid w:val="00C317A2"/>
    <w:rsid w:val="00C3395F"/>
    <w:rsid w:val="00C349B5"/>
    <w:rsid w:val="00C3561F"/>
    <w:rsid w:val="00C357C2"/>
    <w:rsid w:val="00C44A4A"/>
    <w:rsid w:val="00C56928"/>
    <w:rsid w:val="00C61452"/>
    <w:rsid w:val="00C64578"/>
    <w:rsid w:val="00C64FCC"/>
    <w:rsid w:val="00C652EE"/>
    <w:rsid w:val="00C661C2"/>
    <w:rsid w:val="00C67615"/>
    <w:rsid w:val="00C70457"/>
    <w:rsid w:val="00C72546"/>
    <w:rsid w:val="00C73CA4"/>
    <w:rsid w:val="00C758EE"/>
    <w:rsid w:val="00C848C9"/>
    <w:rsid w:val="00C850EB"/>
    <w:rsid w:val="00C87617"/>
    <w:rsid w:val="00C87EFF"/>
    <w:rsid w:val="00C92CF1"/>
    <w:rsid w:val="00C933DB"/>
    <w:rsid w:val="00C95972"/>
    <w:rsid w:val="00C97DEC"/>
    <w:rsid w:val="00CA1676"/>
    <w:rsid w:val="00CB055A"/>
    <w:rsid w:val="00CB0E1C"/>
    <w:rsid w:val="00CB63D8"/>
    <w:rsid w:val="00CC11F4"/>
    <w:rsid w:val="00CC1A8D"/>
    <w:rsid w:val="00CC3E24"/>
    <w:rsid w:val="00CD3AB7"/>
    <w:rsid w:val="00CD603E"/>
    <w:rsid w:val="00CE3EDF"/>
    <w:rsid w:val="00CE4B7F"/>
    <w:rsid w:val="00CE4E95"/>
    <w:rsid w:val="00CF34EF"/>
    <w:rsid w:val="00CF5027"/>
    <w:rsid w:val="00CF7E06"/>
    <w:rsid w:val="00D00768"/>
    <w:rsid w:val="00D00B45"/>
    <w:rsid w:val="00D059A8"/>
    <w:rsid w:val="00D0729C"/>
    <w:rsid w:val="00D072B2"/>
    <w:rsid w:val="00D07A38"/>
    <w:rsid w:val="00D176C5"/>
    <w:rsid w:val="00D17BBB"/>
    <w:rsid w:val="00D233E0"/>
    <w:rsid w:val="00D25DED"/>
    <w:rsid w:val="00D304E1"/>
    <w:rsid w:val="00D3213F"/>
    <w:rsid w:val="00D41F50"/>
    <w:rsid w:val="00D44380"/>
    <w:rsid w:val="00D44551"/>
    <w:rsid w:val="00D446DF"/>
    <w:rsid w:val="00D44943"/>
    <w:rsid w:val="00D46EA6"/>
    <w:rsid w:val="00D4744D"/>
    <w:rsid w:val="00D517C2"/>
    <w:rsid w:val="00D51833"/>
    <w:rsid w:val="00D527BF"/>
    <w:rsid w:val="00D55210"/>
    <w:rsid w:val="00D60BC4"/>
    <w:rsid w:val="00D63AEA"/>
    <w:rsid w:val="00D64F2B"/>
    <w:rsid w:val="00D6598A"/>
    <w:rsid w:val="00D679AE"/>
    <w:rsid w:val="00D709AB"/>
    <w:rsid w:val="00D86EF6"/>
    <w:rsid w:val="00D910B3"/>
    <w:rsid w:val="00D931F2"/>
    <w:rsid w:val="00DA0E67"/>
    <w:rsid w:val="00DA1230"/>
    <w:rsid w:val="00DA3CDA"/>
    <w:rsid w:val="00DA4A90"/>
    <w:rsid w:val="00DA59C9"/>
    <w:rsid w:val="00DA6F48"/>
    <w:rsid w:val="00DB0FEC"/>
    <w:rsid w:val="00DB3C59"/>
    <w:rsid w:val="00DB4442"/>
    <w:rsid w:val="00DB7E9B"/>
    <w:rsid w:val="00DC2F30"/>
    <w:rsid w:val="00DC3B5D"/>
    <w:rsid w:val="00DC464C"/>
    <w:rsid w:val="00DC6760"/>
    <w:rsid w:val="00DC7B74"/>
    <w:rsid w:val="00DD1B64"/>
    <w:rsid w:val="00DD1E95"/>
    <w:rsid w:val="00DD738D"/>
    <w:rsid w:val="00DD7760"/>
    <w:rsid w:val="00DE32F3"/>
    <w:rsid w:val="00DE339B"/>
    <w:rsid w:val="00DE3A1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24F1"/>
    <w:rsid w:val="00E47ACF"/>
    <w:rsid w:val="00E51145"/>
    <w:rsid w:val="00E5737E"/>
    <w:rsid w:val="00E612C4"/>
    <w:rsid w:val="00E62D70"/>
    <w:rsid w:val="00E67645"/>
    <w:rsid w:val="00E737B3"/>
    <w:rsid w:val="00E73D69"/>
    <w:rsid w:val="00E75859"/>
    <w:rsid w:val="00E76517"/>
    <w:rsid w:val="00E81EBA"/>
    <w:rsid w:val="00E82391"/>
    <w:rsid w:val="00E87B07"/>
    <w:rsid w:val="00E916CE"/>
    <w:rsid w:val="00EA1894"/>
    <w:rsid w:val="00EA18ED"/>
    <w:rsid w:val="00EA43D6"/>
    <w:rsid w:val="00EA4C0C"/>
    <w:rsid w:val="00EA6D20"/>
    <w:rsid w:val="00EB14A6"/>
    <w:rsid w:val="00EB1CC2"/>
    <w:rsid w:val="00EB4BB8"/>
    <w:rsid w:val="00EB7931"/>
    <w:rsid w:val="00EC1F27"/>
    <w:rsid w:val="00EC29CB"/>
    <w:rsid w:val="00EC58DD"/>
    <w:rsid w:val="00EC5C3C"/>
    <w:rsid w:val="00EC65BC"/>
    <w:rsid w:val="00ED0DF1"/>
    <w:rsid w:val="00ED10E2"/>
    <w:rsid w:val="00ED3327"/>
    <w:rsid w:val="00ED3C4D"/>
    <w:rsid w:val="00EE1233"/>
    <w:rsid w:val="00EE14A1"/>
    <w:rsid w:val="00EE165A"/>
    <w:rsid w:val="00EE2D37"/>
    <w:rsid w:val="00EE412E"/>
    <w:rsid w:val="00EE5908"/>
    <w:rsid w:val="00F000CA"/>
    <w:rsid w:val="00F00A08"/>
    <w:rsid w:val="00F02212"/>
    <w:rsid w:val="00F02E98"/>
    <w:rsid w:val="00F0312E"/>
    <w:rsid w:val="00F05B1D"/>
    <w:rsid w:val="00F12B5B"/>
    <w:rsid w:val="00F12E0C"/>
    <w:rsid w:val="00F21BED"/>
    <w:rsid w:val="00F24440"/>
    <w:rsid w:val="00F249EF"/>
    <w:rsid w:val="00F27602"/>
    <w:rsid w:val="00F279A7"/>
    <w:rsid w:val="00F30558"/>
    <w:rsid w:val="00F4329C"/>
    <w:rsid w:val="00F43758"/>
    <w:rsid w:val="00F45D7B"/>
    <w:rsid w:val="00F46E8A"/>
    <w:rsid w:val="00F52754"/>
    <w:rsid w:val="00F55DAE"/>
    <w:rsid w:val="00F564CC"/>
    <w:rsid w:val="00F57A53"/>
    <w:rsid w:val="00F608DC"/>
    <w:rsid w:val="00F60D27"/>
    <w:rsid w:val="00F61BE8"/>
    <w:rsid w:val="00F64462"/>
    <w:rsid w:val="00F67949"/>
    <w:rsid w:val="00F7120B"/>
    <w:rsid w:val="00F720A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C4496"/>
    <w:rsid w:val="00FD15B5"/>
    <w:rsid w:val="00FD277D"/>
    <w:rsid w:val="00FD38A7"/>
    <w:rsid w:val="00FD3F8E"/>
    <w:rsid w:val="00FD48B1"/>
    <w:rsid w:val="00FD5120"/>
    <w:rsid w:val="00FE1AFA"/>
    <w:rsid w:val="00FE458A"/>
    <w:rsid w:val="00FF0D20"/>
    <w:rsid w:val="00FF2070"/>
    <w:rsid w:val="00FF3254"/>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E51"/>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014A2C8D-004C-4243-B74D-6DCEA466D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231</TotalTime>
  <Pages>32</Pages>
  <Words>4730</Words>
  <Characters>26966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Bindu van Raak</cp:lastModifiedBy>
  <cp:revision>39</cp:revision>
  <cp:lastPrinted>2018-06-11T09:44:00Z</cp:lastPrinted>
  <dcterms:created xsi:type="dcterms:W3CDTF">2019-01-12T03:06:00Z</dcterms:created>
  <dcterms:modified xsi:type="dcterms:W3CDTF">2019-01-12T14:47:00Z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